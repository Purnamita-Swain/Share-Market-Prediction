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CCD3F" w14:textId="5621C165" w:rsidR="00C6554A" w:rsidRPr="008B5277" w:rsidRDefault="001C61E2" w:rsidP="00C6554A">
      <w:pPr>
        <w:pStyle w:val="Photo"/>
      </w:pPr>
      <w:bookmarkStart w:id="0" w:name="_Toc321147149"/>
      <w:bookmarkStart w:id="1" w:name="_Toc318188227"/>
      <w:bookmarkStart w:id="2" w:name="_Toc318188327"/>
      <w:bookmarkStart w:id="3" w:name="_Toc318189312"/>
      <w:bookmarkStart w:id="4" w:name="_Toc321147011"/>
      <w:r>
        <w:rPr>
          <w:noProof/>
        </w:rPr>
        <mc:AlternateContent>
          <mc:Choice Requires="wpg">
            <w:drawing>
              <wp:inline distT="0" distB="0" distL="0" distR="0" wp14:anchorId="680521FF" wp14:editId="3BC2EF6D">
                <wp:extent cx="5486400" cy="4128135"/>
                <wp:effectExtent l="0" t="0" r="0" b="5715"/>
                <wp:docPr id="1337749605" name="Group 5"/>
                <wp:cNvGraphicFramePr/>
                <a:graphic xmlns:a="http://schemas.openxmlformats.org/drawingml/2006/main">
                  <a:graphicData uri="http://schemas.microsoft.com/office/word/2010/wordprocessingGroup">
                    <wpg:wgp>
                      <wpg:cNvGrpSpPr/>
                      <wpg:grpSpPr>
                        <a:xfrm>
                          <a:off x="0" y="0"/>
                          <a:ext cx="5486400" cy="4128135"/>
                          <a:chOff x="0" y="0"/>
                          <a:chExt cx="5486400" cy="4128135"/>
                        </a:xfrm>
                      </wpg:grpSpPr>
                      <pic:pic xmlns:pic="http://schemas.openxmlformats.org/drawingml/2006/picture">
                        <pic:nvPicPr>
                          <pic:cNvPr id="2132451869" name="Picture 3"/>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486400" cy="3679825"/>
                          </a:xfrm>
                          <a:prstGeom prst="rect">
                            <a:avLst/>
                          </a:prstGeom>
                        </pic:spPr>
                      </pic:pic>
                      <wps:wsp>
                        <wps:cNvPr id="1986049230" name="Text Box 4"/>
                        <wps:cNvSpPr txBox="1"/>
                        <wps:spPr>
                          <a:xfrm>
                            <a:off x="0" y="3679825"/>
                            <a:ext cx="5486400" cy="448310"/>
                          </a:xfrm>
                          <a:prstGeom prst="rect">
                            <a:avLst/>
                          </a:prstGeom>
                          <a:solidFill>
                            <a:prstClr val="white"/>
                          </a:solidFill>
                          <a:ln>
                            <a:noFill/>
                          </a:ln>
                        </wps:spPr>
                        <wps:txbx>
                          <w:txbxContent>
                            <w:p w14:paraId="0D7685FF" w14:textId="61F9C53D" w:rsidR="001C61E2" w:rsidRPr="00EA3196" w:rsidRDefault="001C61E2" w:rsidP="001C61E2">
                              <w:pPr>
                                <w:rPr>
                                  <w:sz w:val="18"/>
                                  <w:szCs w:val="1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80521FF" id="Group 5" o:spid="_x0000_s1026" style="width:6in;height:325.05pt;mso-position-horizontal-relative:char;mso-position-vertical-relative:line" coordsize="54864,41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864;height:36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">
                  <v:imagedata r:id="rId9" o:title=""/>
                </v:shape>
                <v:shapetype id="_x0000_t202" coordsize="21600,21600" o:spt="202" path="m,l,21600r21600,l21600,xe">
                  <v:stroke joinstyle="miter"/>
                  <v:path gradientshapeok="t" o:connecttype="rect"/>
                </v:shapetype>
                <v:shape id="Text Box 4" o:spid="_x0000_s1028" type="#_x0000_t202" style="position:absolute;top:36798;width:54864;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" stroked="f">
                  <v:textbox style="mso-fit-shape-to-text:t">
                    <w:txbxContent>
                      <w:p w14:paraId="0D7685FF" w14:textId="61F9C53D" w:rsidR="001C61E2" w:rsidRPr="00EA3196" w:rsidRDefault="001C61E2" w:rsidP="001C61E2">
                        <w:pPr>
                          <w:rPr>
                            <w:sz w:val="18"/>
                            <w:szCs w:val="18"/>
                            <w:lang w:val="en-IN"/>
                          </w:rPr>
                        </w:pPr>
                      </w:p>
                    </w:txbxContent>
                  </v:textbox>
                </v:shape>
                <w10:anchorlock/>
              </v:group>
            </w:pict>
          </mc:Fallback>
        </mc:AlternateContent>
      </w:r>
    </w:p>
    <w:bookmarkEnd w:id="0"/>
    <w:bookmarkEnd w:id="1"/>
    <w:bookmarkEnd w:id="2"/>
    <w:bookmarkEnd w:id="3"/>
    <w:bookmarkEnd w:id="4"/>
    <w:p w14:paraId="166AD915" w14:textId="2D7A4456" w:rsidR="00C6554A" w:rsidRDefault="00EA3196" w:rsidP="00C6554A">
      <w:pPr>
        <w:pStyle w:val="Title"/>
      </w:pPr>
      <w:r>
        <w:t>Share Market Prediction</w:t>
      </w:r>
    </w:p>
    <w:p w14:paraId="1C16C363" w14:textId="6157AB40" w:rsidR="00C6554A" w:rsidRPr="00D5413C" w:rsidRDefault="00C6554A" w:rsidP="00C6554A">
      <w:pPr>
        <w:pStyle w:val="Subtitle"/>
      </w:pPr>
    </w:p>
    <w:p w14:paraId="0D138DEA" w14:textId="17755252" w:rsidR="00EA3196" w:rsidRPr="00434B41" w:rsidRDefault="00EA3196" w:rsidP="00C6554A">
      <w:pPr>
        <w:pStyle w:val="ContactInfo"/>
        <w:rPr>
          <w:color w:val="auto"/>
          <w:sz w:val="36"/>
          <w:szCs w:val="36"/>
        </w:rPr>
      </w:pPr>
      <w:r w:rsidRPr="00434B41">
        <w:rPr>
          <w:color w:val="auto"/>
          <w:sz w:val="36"/>
          <w:szCs w:val="36"/>
        </w:rPr>
        <w:t>Purnamita Swain</w:t>
      </w:r>
      <w:r w:rsidR="00512A51">
        <w:rPr>
          <w:color w:val="auto"/>
          <w:sz w:val="36"/>
          <w:szCs w:val="36"/>
        </w:rPr>
        <w:t>(Regd.no- 2305260017)</w:t>
      </w:r>
    </w:p>
    <w:p w14:paraId="522B4DBC" w14:textId="6AC00EB0" w:rsidR="00512A51" w:rsidRPr="00434B41" w:rsidRDefault="00EA3196" w:rsidP="00512A51">
      <w:pPr>
        <w:pStyle w:val="ContactInfo"/>
        <w:rPr>
          <w:color w:val="auto"/>
          <w:sz w:val="36"/>
          <w:szCs w:val="36"/>
        </w:rPr>
      </w:pPr>
      <w:r w:rsidRPr="00434B41">
        <w:rPr>
          <w:color w:val="auto"/>
          <w:sz w:val="36"/>
          <w:szCs w:val="36"/>
        </w:rPr>
        <w:t>Sanjana Pradhan</w:t>
      </w:r>
      <w:r w:rsidR="00512A51">
        <w:rPr>
          <w:color w:val="auto"/>
          <w:sz w:val="36"/>
          <w:szCs w:val="36"/>
        </w:rPr>
        <w:t>(Regd.no- 2305260020)</w:t>
      </w:r>
    </w:p>
    <w:p w14:paraId="7F81CA33" w14:textId="3D5EC35B" w:rsidR="00512A51" w:rsidRPr="00434B41" w:rsidRDefault="00512A51" w:rsidP="00512A51">
      <w:pPr>
        <w:pStyle w:val="ContactInfo"/>
        <w:jc w:val="left"/>
        <w:rPr>
          <w:color w:val="auto"/>
          <w:sz w:val="36"/>
          <w:szCs w:val="36"/>
        </w:rPr>
      </w:pPr>
      <w:r>
        <w:rPr>
          <w:color w:val="auto"/>
          <w:sz w:val="36"/>
          <w:szCs w:val="36"/>
        </w:rPr>
        <w:t xml:space="preserve">          </w:t>
      </w:r>
      <w:r w:rsidR="00EA3196" w:rsidRPr="00434B41">
        <w:rPr>
          <w:color w:val="auto"/>
          <w:sz w:val="36"/>
          <w:szCs w:val="36"/>
        </w:rPr>
        <w:t>Deepti Rani Bindhani</w:t>
      </w:r>
      <w:r>
        <w:rPr>
          <w:color w:val="auto"/>
          <w:sz w:val="36"/>
          <w:szCs w:val="36"/>
        </w:rPr>
        <w:t>(Regd.no- 2305260009)</w:t>
      </w:r>
    </w:p>
    <w:p w14:paraId="0B08E010" w14:textId="31371498" w:rsidR="00EA3196" w:rsidRPr="00434B41" w:rsidRDefault="00EA3196" w:rsidP="00C6554A">
      <w:pPr>
        <w:pStyle w:val="ContactInfo"/>
        <w:rPr>
          <w:color w:val="auto"/>
          <w:sz w:val="36"/>
          <w:szCs w:val="36"/>
        </w:rPr>
      </w:pPr>
    </w:p>
    <w:p w14:paraId="656FA805" w14:textId="50289BFF" w:rsidR="00C6554A" w:rsidRDefault="00C6554A" w:rsidP="002E592E">
      <w:pPr>
        <w:pStyle w:val="ContactInfo"/>
      </w:pPr>
      <w:r w:rsidRPr="00434B41">
        <w:rPr>
          <w:color w:val="auto"/>
          <w:sz w:val="36"/>
          <w:szCs w:val="36"/>
        </w:rPr>
        <w:t xml:space="preserve"> | </w:t>
      </w:r>
      <w:sdt>
        <w:sdtPr>
          <w:rPr>
            <w:color w:val="auto"/>
            <w:sz w:val="36"/>
            <w:szCs w:val="36"/>
          </w:rPr>
          <w:alias w:val="Course Title:"/>
          <w:tag w:val="Course Title:"/>
          <w:id w:val="-1824112714"/>
          <w:placeholder>
            <w:docPart w:val="93580642EBB34925B30311002AEC4C87"/>
          </w:placeholder>
          <w:temporary/>
          <w:showingPlcHdr/>
          <w15:appearance w15:val="hidden"/>
        </w:sdtPr>
        <w:sdtEndPr/>
        <w:sdtContent>
          <w:r w:rsidRPr="00434B41">
            <w:rPr>
              <w:color w:val="auto"/>
              <w:sz w:val="36"/>
              <w:szCs w:val="36"/>
            </w:rPr>
            <w:t>Course Title</w:t>
          </w:r>
        </w:sdtContent>
      </w:sdt>
      <w:r w:rsidR="00EA3196" w:rsidRPr="00434B41">
        <w:rPr>
          <w:color w:val="auto"/>
          <w:sz w:val="36"/>
          <w:szCs w:val="36"/>
        </w:rPr>
        <w:t>- Mca 4</w:t>
      </w:r>
      <w:r w:rsidR="00EA3196" w:rsidRPr="00434B41">
        <w:rPr>
          <w:color w:val="auto"/>
          <w:sz w:val="36"/>
          <w:szCs w:val="36"/>
          <w:vertAlign w:val="superscript"/>
        </w:rPr>
        <w:t>th</w:t>
      </w:r>
      <w:r w:rsidR="00EA3196" w:rsidRPr="00434B41">
        <w:rPr>
          <w:color w:val="auto"/>
          <w:sz w:val="36"/>
          <w:szCs w:val="36"/>
        </w:rPr>
        <w:t xml:space="preserve"> sem</w:t>
      </w:r>
      <w:r w:rsidRPr="00434B41">
        <w:rPr>
          <w:color w:val="auto"/>
          <w:sz w:val="36"/>
          <w:szCs w:val="36"/>
        </w:rPr>
        <w:t>|</w:t>
      </w:r>
      <w:r w:rsidRPr="00434B41">
        <w:rPr>
          <w:color w:val="auto"/>
        </w:rPr>
        <w:t xml:space="preserve"> </w:t>
      </w:r>
      <w:r>
        <w:br w:type="page"/>
      </w:r>
    </w:p>
    <w:p w14:paraId="5E0285EC" w14:textId="1975323B" w:rsidR="00A72186" w:rsidRDefault="00117FDA" w:rsidP="002E592E">
      <w:pPr>
        <w:rPr>
          <w:b/>
          <w:bCs/>
          <w:color w:val="007DEB" w:themeColor="background2" w:themeShade="80"/>
          <w:sz w:val="36"/>
          <w:szCs w:val="36"/>
          <w:lang w:val="en-IN"/>
        </w:rPr>
      </w:pPr>
      <w:r>
        <w:rPr>
          <w:b/>
          <w:bCs/>
          <w:color w:val="007DEB" w:themeColor="background2" w:themeShade="80"/>
          <w:sz w:val="36"/>
          <w:szCs w:val="36"/>
          <w:lang w:val="en-IN"/>
        </w:rPr>
        <w:lastRenderedPageBreak/>
        <w:t xml:space="preserve">                                             Index</w:t>
      </w:r>
    </w:p>
    <w:p w14:paraId="2F067243" w14:textId="69845C94" w:rsidR="00A72186" w:rsidRDefault="00AE0A09" w:rsidP="002E592E">
      <w:pPr>
        <w:rPr>
          <w:color w:val="007DEB" w:themeColor="background2" w:themeShade="80"/>
          <w:lang w:val="en-IN"/>
        </w:rPr>
      </w:pPr>
      <w:r>
        <w:rPr>
          <w:color w:val="007DEB" w:themeColor="background2" w:themeShade="80"/>
          <w:lang w:val="en-IN"/>
        </w:rPr>
        <w:t>Content</w:t>
      </w:r>
      <w:r w:rsidR="005A3386">
        <w:rPr>
          <w:color w:val="007DEB" w:themeColor="background2" w:themeShade="80"/>
          <w:lang w:val="en-IN"/>
        </w:rPr>
        <w:t xml:space="preserve">                                                                                                                   </w:t>
      </w:r>
      <w:r>
        <w:rPr>
          <w:color w:val="007DEB" w:themeColor="background2" w:themeShade="80"/>
          <w:lang w:val="en-IN"/>
        </w:rPr>
        <w:t>page.no</w:t>
      </w:r>
    </w:p>
    <w:p w14:paraId="26DE652C" w14:textId="4AFB877E" w:rsidR="00AE0A09" w:rsidRDefault="00AE0A09" w:rsidP="002E592E">
      <w:pPr>
        <w:rPr>
          <w:color w:val="000000" w:themeColor="text1"/>
          <w:lang w:val="en-IN"/>
        </w:rPr>
      </w:pPr>
      <w:r>
        <w:rPr>
          <w:color w:val="000000" w:themeColor="text1"/>
          <w:lang w:val="en-IN"/>
        </w:rPr>
        <w:t>Abst</w:t>
      </w:r>
      <w:r w:rsidR="00067CEC">
        <w:rPr>
          <w:color w:val="000000" w:themeColor="text1"/>
          <w:lang w:val="en-IN"/>
        </w:rPr>
        <w:t xml:space="preserve">ract      </w:t>
      </w:r>
      <w:r>
        <w:rPr>
          <w:color w:val="000000" w:themeColor="text1"/>
          <w:lang w:val="en-IN"/>
        </w:rPr>
        <w:t>……………………………………………………………………………………………………</w:t>
      </w:r>
      <w:r w:rsidR="00067CEC">
        <w:rPr>
          <w:color w:val="000000" w:themeColor="text1"/>
          <w:lang w:val="en-IN"/>
        </w:rPr>
        <w:t>..    2</w:t>
      </w:r>
    </w:p>
    <w:p w14:paraId="480BF5B2" w14:textId="5F0E3B30" w:rsidR="00091342" w:rsidRDefault="00091342" w:rsidP="002E592E">
      <w:pPr>
        <w:rPr>
          <w:color w:val="000000" w:themeColor="text1"/>
          <w:lang w:val="en-IN"/>
        </w:rPr>
      </w:pPr>
      <w:r>
        <w:rPr>
          <w:color w:val="000000" w:themeColor="text1"/>
          <w:lang w:val="en-IN"/>
        </w:rPr>
        <w:t xml:space="preserve">Success Rate    …………………………………………………………………………………………………  </w:t>
      </w:r>
      <w:r w:rsidR="00277D4E">
        <w:rPr>
          <w:color w:val="000000" w:themeColor="text1"/>
          <w:lang w:val="en-IN"/>
        </w:rPr>
        <w:t>3-4</w:t>
      </w:r>
    </w:p>
    <w:p w14:paraId="141BA333" w14:textId="5608D9BA" w:rsidR="00277D4E" w:rsidRDefault="00277D4E" w:rsidP="002E592E">
      <w:pPr>
        <w:rPr>
          <w:color w:val="000000" w:themeColor="text1"/>
          <w:lang w:val="en-IN"/>
        </w:rPr>
      </w:pPr>
      <w:r>
        <w:rPr>
          <w:color w:val="000000" w:themeColor="text1"/>
          <w:lang w:val="en-IN"/>
        </w:rPr>
        <w:t xml:space="preserve">Introduction </w:t>
      </w:r>
      <w:r w:rsidR="005717E2">
        <w:rPr>
          <w:color w:val="000000" w:themeColor="text1"/>
          <w:lang w:val="en-IN"/>
        </w:rPr>
        <w:t xml:space="preserve">   …………………………………………………………………………………………………  5-6</w:t>
      </w:r>
    </w:p>
    <w:p w14:paraId="04C692CE" w14:textId="2644E780" w:rsidR="005717E2" w:rsidRDefault="005717E2" w:rsidP="002E592E">
      <w:pPr>
        <w:rPr>
          <w:color w:val="000000" w:themeColor="text1"/>
          <w:lang w:val="en-IN"/>
        </w:rPr>
      </w:pPr>
      <w:r>
        <w:rPr>
          <w:color w:val="000000" w:themeColor="text1"/>
          <w:lang w:val="en-IN"/>
        </w:rPr>
        <w:t xml:space="preserve">Literature Survey   </w:t>
      </w:r>
      <w:r w:rsidR="00F27F3B">
        <w:rPr>
          <w:color w:val="000000" w:themeColor="text1"/>
          <w:lang w:val="en-IN"/>
        </w:rPr>
        <w:t>…………………………………………………………………………………………..    7</w:t>
      </w:r>
    </w:p>
    <w:p w14:paraId="1E8879D1" w14:textId="5013F45F" w:rsidR="00F27F3B" w:rsidRDefault="00F27F3B" w:rsidP="00F27F3B">
      <w:pPr>
        <w:rPr>
          <w:color w:val="000000" w:themeColor="text1"/>
          <w:lang w:val="en-IN"/>
        </w:rPr>
      </w:pPr>
      <w:r w:rsidRPr="00F27F3B">
        <w:rPr>
          <w:color w:val="000000" w:themeColor="text1"/>
          <w:lang w:val="en-IN"/>
        </w:rPr>
        <w:t>Methodology / Planning of Work</w:t>
      </w:r>
      <w:r>
        <w:rPr>
          <w:color w:val="000000" w:themeColor="text1"/>
          <w:lang w:val="en-IN"/>
        </w:rPr>
        <w:t xml:space="preserve">   …………………………………………………………………    </w:t>
      </w:r>
      <w:r w:rsidR="00A908CA">
        <w:rPr>
          <w:color w:val="000000" w:themeColor="text1"/>
          <w:lang w:val="en-IN"/>
        </w:rPr>
        <w:t>8</w:t>
      </w:r>
    </w:p>
    <w:p w14:paraId="75955CC6" w14:textId="4A65A01E" w:rsidR="00A908CA" w:rsidRDefault="00A908CA" w:rsidP="00A908CA">
      <w:pPr>
        <w:rPr>
          <w:color w:val="000000" w:themeColor="text1"/>
          <w:lang w:val="en-IN"/>
        </w:rPr>
      </w:pPr>
      <w:r w:rsidRPr="00A908CA">
        <w:rPr>
          <w:color w:val="000000" w:themeColor="text1"/>
          <w:lang w:val="en-IN"/>
        </w:rPr>
        <w:t>Facilities Required for Proposed Work</w:t>
      </w:r>
      <w:r>
        <w:rPr>
          <w:color w:val="000000" w:themeColor="text1"/>
          <w:lang w:val="en-IN"/>
        </w:rPr>
        <w:t xml:space="preserve">   </w:t>
      </w:r>
      <w:r w:rsidR="009321ED">
        <w:rPr>
          <w:color w:val="000000" w:themeColor="text1"/>
          <w:lang w:val="en-IN"/>
        </w:rPr>
        <w:t>…………………………………………………………    9</w:t>
      </w:r>
    </w:p>
    <w:p w14:paraId="717105B3" w14:textId="6BE49C96" w:rsidR="000B43D2" w:rsidRDefault="00D51A93" w:rsidP="00A908CA">
      <w:pPr>
        <w:rPr>
          <w:color w:val="000000" w:themeColor="text1"/>
          <w:lang w:val="en-IN"/>
        </w:rPr>
      </w:pPr>
      <w:r>
        <w:rPr>
          <w:color w:val="000000" w:themeColor="text1"/>
          <w:lang w:val="en-IN"/>
        </w:rPr>
        <w:t>References   …………………………………………………………………………………………………….    10</w:t>
      </w:r>
    </w:p>
    <w:p w14:paraId="5262B3FF" w14:textId="77777777" w:rsidR="009321ED" w:rsidRPr="00A908CA" w:rsidRDefault="009321ED" w:rsidP="00A908CA">
      <w:pPr>
        <w:rPr>
          <w:color w:val="000000" w:themeColor="text1"/>
          <w:lang w:val="en-IN"/>
        </w:rPr>
      </w:pPr>
    </w:p>
    <w:p w14:paraId="2287C366" w14:textId="77777777" w:rsidR="00A908CA" w:rsidRPr="00F27F3B" w:rsidRDefault="00A908CA" w:rsidP="00F27F3B">
      <w:pPr>
        <w:rPr>
          <w:color w:val="000000" w:themeColor="text1"/>
          <w:lang w:val="en-IN"/>
        </w:rPr>
      </w:pPr>
    </w:p>
    <w:p w14:paraId="770A8AE2" w14:textId="77777777" w:rsidR="00F27F3B" w:rsidRPr="00AE0A09" w:rsidRDefault="00F27F3B" w:rsidP="002E592E">
      <w:pPr>
        <w:rPr>
          <w:color w:val="000000" w:themeColor="text1"/>
          <w:lang w:val="en-IN"/>
        </w:rPr>
      </w:pPr>
    </w:p>
    <w:p w14:paraId="13CF53E3" w14:textId="77777777" w:rsidR="00A72186" w:rsidRDefault="00A72186" w:rsidP="002E592E">
      <w:pPr>
        <w:rPr>
          <w:b/>
          <w:bCs/>
          <w:color w:val="007DEB" w:themeColor="background2" w:themeShade="80"/>
          <w:sz w:val="36"/>
          <w:szCs w:val="36"/>
          <w:lang w:val="en-IN"/>
        </w:rPr>
      </w:pPr>
    </w:p>
    <w:p w14:paraId="76A486BC" w14:textId="77777777" w:rsidR="00A72186" w:rsidRDefault="00A72186" w:rsidP="002E592E">
      <w:pPr>
        <w:rPr>
          <w:b/>
          <w:bCs/>
          <w:color w:val="007DEB" w:themeColor="background2" w:themeShade="80"/>
          <w:sz w:val="36"/>
          <w:szCs w:val="36"/>
          <w:lang w:val="en-IN"/>
        </w:rPr>
      </w:pPr>
    </w:p>
    <w:p w14:paraId="2D78F518" w14:textId="77777777" w:rsidR="00A72186" w:rsidRDefault="00A72186" w:rsidP="002E592E">
      <w:pPr>
        <w:rPr>
          <w:b/>
          <w:bCs/>
          <w:color w:val="007DEB" w:themeColor="background2" w:themeShade="80"/>
          <w:sz w:val="36"/>
          <w:szCs w:val="36"/>
          <w:lang w:val="en-IN"/>
        </w:rPr>
      </w:pPr>
    </w:p>
    <w:p w14:paraId="2A320588" w14:textId="77777777" w:rsidR="00A72186" w:rsidRDefault="00A72186" w:rsidP="002E592E">
      <w:pPr>
        <w:rPr>
          <w:b/>
          <w:bCs/>
          <w:color w:val="007DEB" w:themeColor="background2" w:themeShade="80"/>
          <w:sz w:val="36"/>
          <w:szCs w:val="36"/>
          <w:lang w:val="en-IN"/>
        </w:rPr>
      </w:pPr>
    </w:p>
    <w:p w14:paraId="2CF054EF" w14:textId="77777777" w:rsidR="00A72186" w:rsidRDefault="00A72186" w:rsidP="002E592E">
      <w:pPr>
        <w:rPr>
          <w:b/>
          <w:bCs/>
          <w:color w:val="007DEB" w:themeColor="background2" w:themeShade="80"/>
          <w:sz w:val="36"/>
          <w:szCs w:val="36"/>
          <w:lang w:val="en-IN"/>
        </w:rPr>
      </w:pPr>
    </w:p>
    <w:p w14:paraId="15507DC1" w14:textId="77777777" w:rsidR="00A72186" w:rsidRDefault="00A72186" w:rsidP="002E592E">
      <w:pPr>
        <w:rPr>
          <w:b/>
          <w:bCs/>
          <w:color w:val="007DEB" w:themeColor="background2" w:themeShade="80"/>
          <w:sz w:val="36"/>
          <w:szCs w:val="36"/>
          <w:lang w:val="en-IN"/>
        </w:rPr>
      </w:pPr>
    </w:p>
    <w:p w14:paraId="154B5884" w14:textId="77777777" w:rsidR="00A72186" w:rsidRDefault="00A72186" w:rsidP="002E592E">
      <w:pPr>
        <w:rPr>
          <w:b/>
          <w:bCs/>
          <w:color w:val="007DEB" w:themeColor="background2" w:themeShade="80"/>
          <w:sz w:val="36"/>
          <w:szCs w:val="36"/>
          <w:lang w:val="en-IN"/>
        </w:rPr>
      </w:pPr>
    </w:p>
    <w:p w14:paraId="4C87C3E0" w14:textId="77777777" w:rsidR="00A72186" w:rsidRDefault="00A72186" w:rsidP="002E592E">
      <w:pPr>
        <w:rPr>
          <w:b/>
          <w:bCs/>
          <w:color w:val="007DEB" w:themeColor="background2" w:themeShade="80"/>
          <w:sz w:val="36"/>
          <w:szCs w:val="36"/>
          <w:lang w:val="en-IN"/>
        </w:rPr>
      </w:pPr>
    </w:p>
    <w:p w14:paraId="36B6B652" w14:textId="77777777" w:rsidR="00FE3669" w:rsidRDefault="00FE3669" w:rsidP="002E592E">
      <w:pPr>
        <w:rPr>
          <w:b/>
          <w:bCs/>
          <w:color w:val="007DEB" w:themeColor="background2" w:themeShade="80"/>
          <w:sz w:val="36"/>
          <w:szCs w:val="36"/>
          <w:lang w:val="en-IN"/>
        </w:rPr>
      </w:pPr>
    </w:p>
    <w:p w14:paraId="05D594DF" w14:textId="4EAF50AC"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Abstract</w:t>
      </w:r>
    </w:p>
    <w:p w14:paraId="6DBCE39C" w14:textId="53AB3BD4" w:rsidR="002E592E" w:rsidRPr="002E592E" w:rsidRDefault="002E592E" w:rsidP="002E592E">
      <w:pPr>
        <w:rPr>
          <w:color w:val="auto"/>
          <w:lang w:val="en-IN"/>
        </w:rPr>
      </w:pPr>
      <w:r w:rsidRPr="002E592E">
        <w:rPr>
          <w:color w:val="auto"/>
          <w:lang w:val="en-IN"/>
        </w:rPr>
        <w:t>The</w:t>
      </w:r>
      <w:r w:rsidRPr="002E592E">
        <w:rPr>
          <w:b/>
          <w:bCs/>
          <w:color w:val="auto"/>
          <w:lang w:val="en-IN"/>
        </w:rPr>
        <w:t xml:space="preserve"> S</w:t>
      </w:r>
      <w:r w:rsidR="00162D21">
        <w:rPr>
          <w:b/>
          <w:bCs/>
          <w:color w:val="auto"/>
          <w:lang w:val="en-IN"/>
        </w:rPr>
        <w:t>hare Market Predictin</w:t>
      </w:r>
      <w:r w:rsidRPr="002E592E">
        <w:rPr>
          <w:color w:val="auto"/>
          <w:lang w:val="en-IN"/>
        </w:rPr>
        <w:t xml:space="preserve"> project is designed to forecast stock price trends using a combination of machine learning models, technical indicators, and sentiment analysis. The stock market is influenced by various factors, including past price data, technical patterns, and market sentiment from financial news. This project integrates these dimensions into one system.</w:t>
      </w:r>
    </w:p>
    <w:p w14:paraId="0274C525" w14:textId="77777777" w:rsidR="002E592E" w:rsidRPr="002E592E" w:rsidRDefault="002E592E" w:rsidP="002E592E">
      <w:pPr>
        <w:rPr>
          <w:color w:val="auto"/>
          <w:lang w:val="en-IN"/>
        </w:rPr>
      </w:pPr>
      <w:r w:rsidRPr="002E592E">
        <w:rPr>
          <w:color w:val="auto"/>
          <w:lang w:val="en-IN"/>
        </w:rPr>
        <w:t xml:space="preserve">The application is built using </w:t>
      </w:r>
      <w:r w:rsidRPr="002E592E">
        <w:rPr>
          <w:b/>
          <w:bCs/>
          <w:color w:val="auto"/>
          <w:lang w:val="en-IN"/>
        </w:rPr>
        <w:t>Streamlit</w:t>
      </w:r>
      <w:r w:rsidRPr="002E592E">
        <w:rPr>
          <w:color w:val="auto"/>
          <w:lang w:val="en-IN"/>
        </w:rPr>
        <w:t xml:space="preserve"> and combines </w:t>
      </w:r>
      <w:r w:rsidRPr="002E592E">
        <w:rPr>
          <w:b/>
          <w:bCs/>
          <w:color w:val="auto"/>
          <w:lang w:val="en-IN"/>
        </w:rPr>
        <w:t>seven models</w:t>
      </w:r>
      <w:r w:rsidRPr="002E592E">
        <w:rPr>
          <w:color w:val="auto"/>
          <w:lang w:val="en-IN"/>
        </w:rPr>
        <w:t>: Random Forest, XGBoost, LSTM, ARIMA, Prophet, Linear Regression, and Ridge Regression. By creating an ensemble of these algorithms, the system generates more reliable predictions for short-term and medium-term stock price movements.</w:t>
      </w:r>
    </w:p>
    <w:p w14:paraId="54BBDE74" w14:textId="77777777" w:rsidR="002E592E" w:rsidRPr="002E592E" w:rsidRDefault="002E592E" w:rsidP="002E592E">
      <w:pPr>
        <w:rPr>
          <w:color w:val="auto"/>
          <w:lang w:val="en-IN"/>
        </w:rPr>
      </w:pPr>
      <w:r w:rsidRPr="002E592E">
        <w:rPr>
          <w:color w:val="auto"/>
          <w:lang w:val="en-IN"/>
        </w:rPr>
        <w:t xml:space="preserve">The system also applies </w:t>
      </w:r>
      <w:r w:rsidRPr="002E592E">
        <w:rPr>
          <w:b/>
          <w:bCs/>
          <w:color w:val="auto"/>
          <w:lang w:val="en-IN"/>
        </w:rPr>
        <w:t>real-time sentiment analysis</w:t>
      </w:r>
      <w:r w:rsidRPr="002E592E">
        <w:rPr>
          <w:color w:val="auto"/>
          <w:lang w:val="en-IN"/>
        </w:rPr>
        <w:t xml:space="preserve"> using </w:t>
      </w:r>
      <w:r w:rsidRPr="002E592E">
        <w:rPr>
          <w:b/>
          <w:bCs/>
          <w:color w:val="auto"/>
          <w:lang w:val="en-IN"/>
        </w:rPr>
        <w:t>TextBlob</w:t>
      </w:r>
      <w:r w:rsidRPr="002E592E">
        <w:rPr>
          <w:color w:val="auto"/>
          <w:lang w:val="en-IN"/>
        </w:rPr>
        <w:t xml:space="preserve"> and </w:t>
      </w:r>
      <w:r w:rsidRPr="002E592E">
        <w:rPr>
          <w:b/>
          <w:bCs/>
          <w:color w:val="auto"/>
          <w:lang w:val="en-IN"/>
        </w:rPr>
        <w:t>NLTK</w:t>
      </w:r>
      <w:r w:rsidRPr="002E592E">
        <w:rPr>
          <w:color w:val="auto"/>
          <w:lang w:val="en-IN"/>
        </w:rPr>
        <w:t xml:space="preserve"> libraries on financial news headlines to enhance prediction accuracy. It includes risk assessment indicators, confidence scoring, and trading signals for users.</w:t>
      </w:r>
    </w:p>
    <w:p w14:paraId="62F81178" w14:textId="77777777" w:rsidR="00D40334" w:rsidRDefault="00D40334" w:rsidP="002E592E">
      <w:pPr>
        <w:rPr>
          <w:b/>
          <w:bCs/>
          <w:color w:val="007DEB" w:themeColor="background2" w:themeShade="80"/>
          <w:sz w:val="36"/>
          <w:szCs w:val="36"/>
          <w:lang w:val="en-IN"/>
        </w:rPr>
      </w:pPr>
    </w:p>
    <w:p w14:paraId="15D3195D" w14:textId="77777777" w:rsidR="00D40334" w:rsidRDefault="00D40334" w:rsidP="002E592E">
      <w:pPr>
        <w:rPr>
          <w:b/>
          <w:bCs/>
          <w:color w:val="007DEB" w:themeColor="background2" w:themeShade="80"/>
          <w:sz w:val="36"/>
          <w:szCs w:val="36"/>
          <w:lang w:val="en-IN"/>
        </w:rPr>
      </w:pPr>
    </w:p>
    <w:p w14:paraId="0CB3824C" w14:textId="77777777" w:rsidR="00D40334" w:rsidRDefault="00D40334" w:rsidP="002E592E">
      <w:pPr>
        <w:rPr>
          <w:b/>
          <w:bCs/>
          <w:color w:val="007DEB" w:themeColor="background2" w:themeShade="80"/>
          <w:sz w:val="36"/>
          <w:szCs w:val="36"/>
          <w:lang w:val="en-IN"/>
        </w:rPr>
      </w:pPr>
    </w:p>
    <w:p w14:paraId="05B518B1" w14:textId="77777777" w:rsidR="00D40334" w:rsidRDefault="00D40334" w:rsidP="002E592E">
      <w:pPr>
        <w:rPr>
          <w:b/>
          <w:bCs/>
          <w:color w:val="007DEB" w:themeColor="background2" w:themeShade="80"/>
          <w:sz w:val="36"/>
          <w:szCs w:val="36"/>
          <w:lang w:val="en-IN"/>
        </w:rPr>
      </w:pPr>
    </w:p>
    <w:p w14:paraId="611B8D36" w14:textId="77777777" w:rsidR="00D40334" w:rsidRDefault="00D40334" w:rsidP="002E592E">
      <w:pPr>
        <w:rPr>
          <w:b/>
          <w:bCs/>
          <w:color w:val="007DEB" w:themeColor="background2" w:themeShade="80"/>
          <w:sz w:val="36"/>
          <w:szCs w:val="36"/>
          <w:lang w:val="en-IN"/>
        </w:rPr>
      </w:pPr>
    </w:p>
    <w:p w14:paraId="5B3F825E" w14:textId="77777777" w:rsidR="00D40334" w:rsidRDefault="00D40334" w:rsidP="002E592E">
      <w:pPr>
        <w:rPr>
          <w:b/>
          <w:bCs/>
          <w:color w:val="007DEB" w:themeColor="background2" w:themeShade="80"/>
          <w:sz w:val="36"/>
          <w:szCs w:val="36"/>
          <w:lang w:val="en-IN"/>
        </w:rPr>
      </w:pPr>
    </w:p>
    <w:p w14:paraId="79246264" w14:textId="77777777" w:rsidR="00D40334" w:rsidRDefault="00D40334" w:rsidP="002E592E">
      <w:pPr>
        <w:rPr>
          <w:b/>
          <w:bCs/>
          <w:color w:val="007DEB" w:themeColor="background2" w:themeShade="80"/>
          <w:sz w:val="36"/>
          <w:szCs w:val="36"/>
          <w:lang w:val="en-IN"/>
        </w:rPr>
      </w:pPr>
    </w:p>
    <w:p w14:paraId="30B352C7" w14:textId="77777777" w:rsidR="00D40334" w:rsidRDefault="00D40334" w:rsidP="002E592E">
      <w:pPr>
        <w:rPr>
          <w:b/>
          <w:bCs/>
          <w:color w:val="007DEB" w:themeColor="background2" w:themeShade="80"/>
          <w:sz w:val="36"/>
          <w:szCs w:val="36"/>
          <w:lang w:val="en-IN"/>
        </w:rPr>
      </w:pPr>
    </w:p>
    <w:p w14:paraId="1E02616E" w14:textId="77777777" w:rsidR="00D40334" w:rsidRDefault="00D40334" w:rsidP="002E592E">
      <w:pPr>
        <w:rPr>
          <w:b/>
          <w:bCs/>
          <w:color w:val="007DEB" w:themeColor="background2" w:themeShade="80"/>
          <w:sz w:val="36"/>
          <w:szCs w:val="36"/>
          <w:lang w:val="en-IN"/>
        </w:rPr>
      </w:pPr>
    </w:p>
    <w:p w14:paraId="7D1B149A" w14:textId="77777777" w:rsidR="00D40334" w:rsidRDefault="00D40334" w:rsidP="002E592E">
      <w:pPr>
        <w:rPr>
          <w:b/>
          <w:bCs/>
          <w:color w:val="007DEB" w:themeColor="background2" w:themeShade="80"/>
          <w:sz w:val="36"/>
          <w:szCs w:val="36"/>
          <w:lang w:val="en-IN"/>
        </w:rPr>
      </w:pPr>
    </w:p>
    <w:p w14:paraId="75E49EDB" w14:textId="77777777" w:rsidR="00D40334" w:rsidRDefault="00D40334" w:rsidP="002E592E">
      <w:pPr>
        <w:rPr>
          <w:b/>
          <w:bCs/>
          <w:color w:val="007DEB" w:themeColor="background2" w:themeShade="80"/>
          <w:sz w:val="36"/>
          <w:szCs w:val="36"/>
          <w:lang w:val="en-IN"/>
        </w:rPr>
      </w:pPr>
    </w:p>
    <w:p w14:paraId="71765B25" w14:textId="77777777" w:rsidR="00D40334" w:rsidRPr="000F0689" w:rsidRDefault="002E592E" w:rsidP="00D40334">
      <w:pPr>
        <w:rPr>
          <w:b/>
          <w:bCs/>
          <w:color w:val="auto"/>
          <w:lang w:val="en-IN"/>
        </w:rPr>
      </w:pPr>
      <w:r w:rsidRPr="002E592E">
        <w:rPr>
          <w:b/>
          <w:bCs/>
          <w:color w:val="007DEB" w:themeColor="background2" w:themeShade="80"/>
          <w:sz w:val="36"/>
          <w:szCs w:val="36"/>
          <w:lang w:val="en-IN"/>
        </w:rPr>
        <w:lastRenderedPageBreak/>
        <w:t>Success Rate:</w:t>
      </w:r>
      <w:r w:rsidRPr="002E592E">
        <w:rPr>
          <w:color w:val="007DEB" w:themeColor="background2" w:themeShade="80"/>
          <w:sz w:val="36"/>
          <w:szCs w:val="36"/>
          <w:lang w:val="en-IN"/>
        </w:rPr>
        <w:br/>
      </w:r>
      <w:r w:rsidR="00D40334" w:rsidRPr="000F0689">
        <w:rPr>
          <w:b/>
          <w:bCs/>
          <w:color w:val="auto"/>
          <w:lang w:val="en-IN"/>
        </w:rPr>
        <w:t>1. Ensemble Model Accuracy (~70% short-term &amp; ~65% medium-term):</w:t>
      </w:r>
    </w:p>
    <w:p w14:paraId="64939E9D" w14:textId="77777777" w:rsidR="00D40334" w:rsidRPr="00D40334" w:rsidRDefault="00D40334" w:rsidP="00D40334">
      <w:pPr>
        <w:numPr>
          <w:ilvl w:val="0"/>
          <w:numId w:val="20"/>
        </w:numPr>
        <w:rPr>
          <w:color w:val="auto"/>
          <w:lang w:val="en-IN"/>
        </w:rPr>
      </w:pPr>
      <w:r w:rsidRPr="00D40334">
        <w:rPr>
          <w:color w:val="auto"/>
          <w:lang w:val="en-IN"/>
        </w:rPr>
        <w:t xml:space="preserve">The </w:t>
      </w:r>
      <w:r w:rsidRPr="00D40334">
        <w:rPr>
          <w:b/>
          <w:bCs/>
          <w:color w:val="auto"/>
          <w:lang w:val="en-IN"/>
        </w:rPr>
        <w:t>ensemble model</w:t>
      </w:r>
      <w:r w:rsidRPr="00D40334">
        <w:rPr>
          <w:color w:val="auto"/>
          <w:lang w:val="en-IN"/>
        </w:rPr>
        <w:t xml:space="preserve"> combines the outputs from seven individual models (Random Forest, XGBoost, LSTM, ARIMA, Prophet, etc.).</w:t>
      </w:r>
    </w:p>
    <w:p w14:paraId="0E38D6C3" w14:textId="77777777" w:rsidR="00D40334" w:rsidRPr="00D40334" w:rsidRDefault="00D40334" w:rsidP="00D40334">
      <w:pPr>
        <w:numPr>
          <w:ilvl w:val="0"/>
          <w:numId w:val="20"/>
        </w:numPr>
        <w:rPr>
          <w:color w:val="auto"/>
          <w:lang w:val="en-IN"/>
        </w:rPr>
      </w:pPr>
      <w:r w:rsidRPr="00D40334">
        <w:rPr>
          <w:color w:val="auto"/>
          <w:lang w:val="en-IN"/>
        </w:rPr>
        <w:t>By aggregating predictions from multiple models, the ensemble method reduces the weaknesses of any single model (e.g., overfitting or bias).</w:t>
      </w:r>
    </w:p>
    <w:p w14:paraId="3593B5A1" w14:textId="77777777" w:rsidR="00D40334" w:rsidRPr="00D40334" w:rsidRDefault="00D40334" w:rsidP="00D40334">
      <w:pPr>
        <w:numPr>
          <w:ilvl w:val="0"/>
          <w:numId w:val="20"/>
        </w:numPr>
        <w:rPr>
          <w:color w:val="auto"/>
          <w:lang w:val="en-IN"/>
        </w:rPr>
      </w:pPr>
      <w:r w:rsidRPr="00D40334">
        <w:rPr>
          <w:color w:val="auto"/>
          <w:lang w:val="en-IN"/>
        </w:rPr>
        <w:t xml:space="preserve">In </w:t>
      </w:r>
      <w:r w:rsidRPr="00D40334">
        <w:rPr>
          <w:b/>
          <w:bCs/>
          <w:color w:val="auto"/>
          <w:lang w:val="en-IN"/>
        </w:rPr>
        <w:t>short-term predictions (7-30 days)</w:t>
      </w:r>
      <w:r w:rsidRPr="00D40334">
        <w:rPr>
          <w:color w:val="auto"/>
          <w:lang w:val="en-IN"/>
        </w:rPr>
        <w:t xml:space="preserve">, where market conditions are more stable and less influenced by long-term macroeconomic events, the system achieved an accuracy of approximately </w:t>
      </w:r>
      <w:r w:rsidRPr="00D40334">
        <w:rPr>
          <w:b/>
          <w:bCs/>
          <w:color w:val="auto"/>
          <w:lang w:val="en-IN"/>
        </w:rPr>
        <w:t>70%</w:t>
      </w:r>
      <w:r w:rsidRPr="00D40334">
        <w:rPr>
          <w:color w:val="auto"/>
          <w:lang w:val="en-IN"/>
        </w:rPr>
        <w:t xml:space="preserve"> in correctly predicting the trend (uptrend or downtrend).</w:t>
      </w:r>
    </w:p>
    <w:p w14:paraId="7EABC391" w14:textId="77777777" w:rsidR="00D40334" w:rsidRPr="00D40334" w:rsidRDefault="00D40334" w:rsidP="00D40334">
      <w:pPr>
        <w:numPr>
          <w:ilvl w:val="0"/>
          <w:numId w:val="20"/>
        </w:numPr>
        <w:rPr>
          <w:color w:val="auto"/>
          <w:lang w:val="en-IN"/>
        </w:rPr>
      </w:pPr>
      <w:r w:rsidRPr="00D40334">
        <w:rPr>
          <w:color w:val="auto"/>
          <w:lang w:val="en-IN"/>
        </w:rPr>
        <w:t xml:space="preserve">In </w:t>
      </w:r>
      <w:r w:rsidRPr="00D40334">
        <w:rPr>
          <w:b/>
          <w:bCs/>
          <w:color w:val="auto"/>
          <w:lang w:val="en-IN"/>
        </w:rPr>
        <w:t>medium-term predictions (30-90 days)</w:t>
      </w:r>
      <w:r w:rsidRPr="00D40334">
        <w:rPr>
          <w:color w:val="auto"/>
          <w:lang w:val="en-IN"/>
        </w:rPr>
        <w:t xml:space="preserve">, the accuracy slightly drops to around </w:t>
      </w:r>
      <w:r w:rsidRPr="00D40334">
        <w:rPr>
          <w:b/>
          <w:bCs/>
          <w:color w:val="auto"/>
          <w:lang w:val="en-IN"/>
        </w:rPr>
        <w:t>65%</w:t>
      </w:r>
      <w:r w:rsidRPr="00D40334">
        <w:rPr>
          <w:color w:val="auto"/>
          <w:lang w:val="en-IN"/>
        </w:rPr>
        <w:t>, mainly because predicting the market further into the future increases uncertainty and the influence of unpredictable external factors.</w:t>
      </w:r>
    </w:p>
    <w:p w14:paraId="1E7A88F7" w14:textId="2EAE3D0A" w:rsidR="00D40334" w:rsidRPr="00D40334" w:rsidRDefault="00D40334" w:rsidP="00D40334">
      <w:pPr>
        <w:rPr>
          <w:color w:val="auto"/>
          <w:lang w:val="en-IN"/>
        </w:rPr>
      </w:pPr>
    </w:p>
    <w:p w14:paraId="5DE525CC" w14:textId="77777777" w:rsidR="00D40334" w:rsidRPr="00D40334" w:rsidRDefault="00D40334" w:rsidP="00D40334">
      <w:pPr>
        <w:rPr>
          <w:b/>
          <w:bCs/>
          <w:color w:val="auto"/>
          <w:lang w:val="en-IN"/>
        </w:rPr>
      </w:pPr>
      <w:r w:rsidRPr="00D40334">
        <w:rPr>
          <w:b/>
          <w:bCs/>
          <w:color w:val="auto"/>
          <w:lang w:val="en-IN"/>
        </w:rPr>
        <w:t>2. What does this "accuracy" mean?</w:t>
      </w:r>
    </w:p>
    <w:p w14:paraId="3AE7FA8C" w14:textId="77777777" w:rsidR="00D40334" w:rsidRPr="00D40334" w:rsidRDefault="00D40334" w:rsidP="00D40334">
      <w:pPr>
        <w:numPr>
          <w:ilvl w:val="0"/>
          <w:numId w:val="21"/>
        </w:numPr>
        <w:rPr>
          <w:color w:val="auto"/>
          <w:lang w:val="en-IN"/>
        </w:rPr>
      </w:pPr>
      <w:r w:rsidRPr="00D40334">
        <w:rPr>
          <w:color w:val="auto"/>
          <w:lang w:val="en-IN"/>
        </w:rPr>
        <w:t xml:space="preserve">The accuracy here refers to the model's ability to correctly predict the </w:t>
      </w:r>
      <w:r w:rsidRPr="00D40334">
        <w:rPr>
          <w:b/>
          <w:bCs/>
          <w:color w:val="auto"/>
          <w:lang w:val="en-IN"/>
        </w:rPr>
        <w:t>directional movement</w:t>
      </w:r>
      <w:r w:rsidRPr="00D40334">
        <w:rPr>
          <w:color w:val="auto"/>
          <w:lang w:val="en-IN"/>
        </w:rPr>
        <w:t xml:space="preserve"> of stock prices (whether the price will go up or down) within the given period.</w:t>
      </w:r>
    </w:p>
    <w:p w14:paraId="708394DD" w14:textId="77777777" w:rsidR="00D40334" w:rsidRPr="00D40334" w:rsidRDefault="00D40334" w:rsidP="00D40334">
      <w:pPr>
        <w:numPr>
          <w:ilvl w:val="0"/>
          <w:numId w:val="21"/>
        </w:numPr>
        <w:rPr>
          <w:color w:val="auto"/>
          <w:lang w:val="en-IN"/>
        </w:rPr>
      </w:pPr>
      <w:r w:rsidRPr="00D40334">
        <w:rPr>
          <w:color w:val="auto"/>
          <w:lang w:val="en-IN"/>
        </w:rPr>
        <w:t xml:space="preserve">It does </w:t>
      </w:r>
      <w:r w:rsidRPr="00D40334">
        <w:rPr>
          <w:b/>
          <w:bCs/>
          <w:color w:val="auto"/>
          <w:lang w:val="en-IN"/>
        </w:rPr>
        <w:t>not</w:t>
      </w:r>
      <w:r w:rsidRPr="00D40334">
        <w:rPr>
          <w:color w:val="auto"/>
          <w:lang w:val="en-IN"/>
        </w:rPr>
        <w:t xml:space="preserve"> imply exact price prediction but the correct trend direction, which is critical for traders when deciding to buy or sell.</w:t>
      </w:r>
    </w:p>
    <w:p w14:paraId="02F2D17C" w14:textId="6D6883D1" w:rsidR="00D40334" w:rsidRPr="00D40334" w:rsidRDefault="00D40334" w:rsidP="00D40334">
      <w:pPr>
        <w:rPr>
          <w:color w:val="auto"/>
          <w:lang w:val="en-IN"/>
        </w:rPr>
      </w:pPr>
    </w:p>
    <w:p w14:paraId="385B2471" w14:textId="77777777" w:rsidR="00D40334" w:rsidRPr="00D40334" w:rsidRDefault="00D40334" w:rsidP="00D40334">
      <w:pPr>
        <w:rPr>
          <w:b/>
          <w:bCs/>
          <w:color w:val="auto"/>
          <w:lang w:val="en-IN"/>
        </w:rPr>
      </w:pPr>
      <w:r w:rsidRPr="00D40334">
        <w:rPr>
          <w:b/>
          <w:bCs/>
          <w:color w:val="auto"/>
          <w:lang w:val="en-IN"/>
        </w:rPr>
        <w:t>3. How Sentiment Analysis Improves Reliability (8-10% gain):</w:t>
      </w:r>
    </w:p>
    <w:p w14:paraId="1B91C4D8" w14:textId="77777777" w:rsidR="00D40334" w:rsidRPr="00D40334" w:rsidRDefault="00D40334" w:rsidP="00D40334">
      <w:pPr>
        <w:numPr>
          <w:ilvl w:val="0"/>
          <w:numId w:val="22"/>
        </w:numPr>
        <w:rPr>
          <w:color w:val="auto"/>
          <w:lang w:val="en-IN"/>
        </w:rPr>
      </w:pPr>
      <w:r w:rsidRPr="00D40334">
        <w:rPr>
          <w:color w:val="auto"/>
          <w:lang w:val="en-IN"/>
        </w:rPr>
        <w:t xml:space="preserve">Traditional models that only rely on technical data (e.g., prices, moving averages) may miss the impact of </w:t>
      </w:r>
      <w:r w:rsidRPr="00D40334">
        <w:rPr>
          <w:b/>
          <w:bCs/>
          <w:color w:val="auto"/>
          <w:lang w:val="en-IN"/>
        </w:rPr>
        <w:t>breaking news, earnings reports, or geopolitical events</w:t>
      </w:r>
      <w:r w:rsidRPr="00D40334">
        <w:rPr>
          <w:color w:val="auto"/>
          <w:lang w:val="en-IN"/>
        </w:rPr>
        <w:t>.</w:t>
      </w:r>
    </w:p>
    <w:p w14:paraId="42394904" w14:textId="77777777" w:rsidR="00D40334" w:rsidRPr="00D40334" w:rsidRDefault="00D40334" w:rsidP="00D40334">
      <w:pPr>
        <w:numPr>
          <w:ilvl w:val="0"/>
          <w:numId w:val="22"/>
        </w:numPr>
        <w:rPr>
          <w:color w:val="auto"/>
          <w:lang w:val="en-IN"/>
        </w:rPr>
      </w:pPr>
      <w:r w:rsidRPr="00D40334">
        <w:rPr>
          <w:color w:val="auto"/>
          <w:lang w:val="en-IN"/>
        </w:rPr>
        <w:t xml:space="preserve">By integrating </w:t>
      </w:r>
      <w:r w:rsidRPr="00D40334">
        <w:rPr>
          <w:b/>
          <w:bCs/>
          <w:color w:val="auto"/>
          <w:lang w:val="en-IN"/>
        </w:rPr>
        <w:t>sentiment analysis of financial news</w:t>
      </w:r>
      <w:r w:rsidRPr="00D40334">
        <w:rPr>
          <w:color w:val="auto"/>
          <w:lang w:val="en-IN"/>
        </w:rPr>
        <w:t>, the model now considers how public and media sentiment affects stock movements.</w:t>
      </w:r>
    </w:p>
    <w:p w14:paraId="2AB30149" w14:textId="77777777" w:rsidR="00D40334" w:rsidRPr="00D40334" w:rsidRDefault="00D40334" w:rsidP="00D40334">
      <w:pPr>
        <w:numPr>
          <w:ilvl w:val="1"/>
          <w:numId w:val="22"/>
        </w:numPr>
        <w:rPr>
          <w:color w:val="auto"/>
          <w:lang w:val="en-IN"/>
        </w:rPr>
      </w:pPr>
      <w:r w:rsidRPr="00D40334">
        <w:rPr>
          <w:color w:val="auto"/>
          <w:lang w:val="en-IN"/>
        </w:rPr>
        <w:t xml:space="preserve">For example, </w:t>
      </w:r>
      <w:r w:rsidRPr="00D40334">
        <w:rPr>
          <w:b/>
          <w:bCs/>
          <w:color w:val="auto"/>
          <w:lang w:val="en-IN"/>
        </w:rPr>
        <w:t>positive news sentiment</w:t>
      </w:r>
      <w:r w:rsidRPr="00D40334">
        <w:rPr>
          <w:color w:val="auto"/>
          <w:lang w:val="en-IN"/>
        </w:rPr>
        <w:t xml:space="preserve"> may indicate bullish behavior, while </w:t>
      </w:r>
      <w:r w:rsidRPr="00D40334">
        <w:rPr>
          <w:b/>
          <w:bCs/>
          <w:color w:val="auto"/>
          <w:lang w:val="en-IN"/>
        </w:rPr>
        <w:t>negative sentiment</w:t>
      </w:r>
      <w:r w:rsidRPr="00D40334">
        <w:rPr>
          <w:color w:val="auto"/>
          <w:lang w:val="en-IN"/>
        </w:rPr>
        <w:t xml:space="preserve"> can correlate with a bearish market reaction.</w:t>
      </w:r>
    </w:p>
    <w:p w14:paraId="30451766" w14:textId="77777777" w:rsidR="00D40334" w:rsidRPr="00D40334" w:rsidRDefault="00D40334" w:rsidP="00D40334">
      <w:pPr>
        <w:numPr>
          <w:ilvl w:val="0"/>
          <w:numId w:val="22"/>
        </w:numPr>
        <w:rPr>
          <w:color w:val="auto"/>
          <w:lang w:val="en-IN"/>
        </w:rPr>
      </w:pPr>
      <w:r w:rsidRPr="00D40334">
        <w:rPr>
          <w:b/>
          <w:bCs/>
          <w:color w:val="auto"/>
          <w:lang w:val="en-IN"/>
        </w:rPr>
        <w:t>Observed Benefit:</w:t>
      </w:r>
    </w:p>
    <w:p w14:paraId="659F81A3" w14:textId="77777777" w:rsidR="00D40334" w:rsidRPr="00D40334" w:rsidRDefault="00D40334" w:rsidP="00D40334">
      <w:pPr>
        <w:numPr>
          <w:ilvl w:val="1"/>
          <w:numId w:val="22"/>
        </w:numPr>
        <w:rPr>
          <w:color w:val="auto"/>
          <w:lang w:val="en-IN"/>
        </w:rPr>
      </w:pPr>
      <w:r w:rsidRPr="00D40334">
        <w:rPr>
          <w:color w:val="auto"/>
          <w:lang w:val="en-IN"/>
        </w:rPr>
        <w:t>When sentiment analysis is included, it helps the model better anticipate sharp market movements that technical indicators alone might miss.</w:t>
      </w:r>
    </w:p>
    <w:p w14:paraId="333D4566" w14:textId="77777777" w:rsidR="00D40334" w:rsidRPr="00D40334" w:rsidRDefault="00D40334" w:rsidP="00D40334">
      <w:pPr>
        <w:numPr>
          <w:ilvl w:val="1"/>
          <w:numId w:val="22"/>
        </w:numPr>
        <w:rPr>
          <w:color w:val="auto"/>
          <w:lang w:val="en-IN"/>
        </w:rPr>
      </w:pPr>
      <w:r w:rsidRPr="00D40334">
        <w:rPr>
          <w:color w:val="auto"/>
          <w:lang w:val="en-IN"/>
        </w:rPr>
        <w:lastRenderedPageBreak/>
        <w:t xml:space="preserve">In backtests, the accuracy of ensemble predictions improved by around </w:t>
      </w:r>
      <w:r w:rsidRPr="00D40334">
        <w:rPr>
          <w:b/>
          <w:bCs/>
          <w:color w:val="auto"/>
          <w:lang w:val="en-IN"/>
        </w:rPr>
        <w:t>8-10%</w:t>
      </w:r>
      <w:r w:rsidRPr="00D40334">
        <w:rPr>
          <w:color w:val="auto"/>
          <w:lang w:val="en-IN"/>
        </w:rPr>
        <w:t>, especially during volatile or news-driven periods (e.g., during earnings seasons or global financial events).</w:t>
      </w:r>
    </w:p>
    <w:p w14:paraId="509C2535" w14:textId="77777777" w:rsidR="00D40334" w:rsidRPr="00D40334" w:rsidRDefault="00D40334" w:rsidP="00D40334">
      <w:pPr>
        <w:numPr>
          <w:ilvl w:val="1"/>
          <w:numId w:val="22"/>
        </w:numPr>
        <w:rPr>
          <w:color w:val="auto"/>
          <w:lang w:val="en-IN"/>
        </w:rPr>
      </w:pPr>
      <w:r w:rsidRPr="00D40334">
        <w:rPr>
          <w:color w:val="auto"/>
          <w:lang w:val="en-IN"/>
        </w:rPr>
        <w:t>The model became better at avoiding false signals during such events.</w:t>
      </w:r>
    </w:p>
    <w:p w14:paraId="114C4337" w14:textId="5D95EB4D" w:rsidR="00D40334" w:rsidRPr="00D40334" w:rsidRDefault="00D40334" w:rsidP="00D40334">
      <w:pPr>
        <w:rPr>
          <w:color w:val="auto"/>
          <w:lang w:val="en-IN"/>
        </w:rPr>
      </w:pPr>
    </w:p>
    <w:p w14:paraId="35BB4A1B" w14:textId="77777777" w:rsidR="00D40334" w:rsidRPr="00D40334" w:rsidRDefault="00D40334" w:rsidP="00D40334">
      <w:pPr>
        <w:rPr>
          <w:b/>
          <w:bCs/>
          <w:color w:val="auto"/>
          <w:lang w:val="en-IN"/>
        </w:rPr>
      </w:pPr>
      <w:r w:rsidRPr="00D40334">
        <w:rPr>
          <w:b/>
          <w:bCs/>
          <w:color w:val="auto"/>
          <w:lang w:val="en-IN"/>
        </w:rPr>
        <w:t>4. Why the improvement matters:</w:t>
      </w:r>
    </w:p>
    <w:p w14:paraId="6D16BF54" w14:textId="77777777" w:rsidR="00D40334" w:rsidRPr="00D40334" w:rsidRDefault="00D40334" w:rsidP="00D40334">
      <w:pPr>
        <w:numPr>
          <w:ilvl w:val="0"/>
          <w:numId w:val="23"/>
        </w:numPr>
        <w:rPr>
          <w:color w:val="auto"/>
          <w:lang w:val="en-IN"/>
        </w:rPr>
      </w:pPr>
      <w:r w:rsidRPr="00D40334">
        <w:rPr>
          <w:color w:val="auto"/>
          <w:lang w:val="en-IN"/>
        </w:rPr>
        <w:t xml:space="preserve">In financial markets, even a </w:t>
      </w:r>
      <w:r w:rsidRPr="00D40334">
        <w:rPr>
          <w:b/>
          <w:bCs/>
          <w:color w:val="auto"/>
          <w:lang w:val="en-IN"/>
        </w:rPr>
        <w:t>small boost in prediction reliability</w:t>
      </w:r>
      <w:r w:rsidRPr="00D40334">
        <w:rPr>
          <w:color w:val="auto"/>
          <w:lang w:val="en-IN"/>
        </w:rPr>
        <w:t xml:space="preserve"> can make a significant difference in trading performance, helping users reduce losses or capture more profitable trades.</w:t>
      </w:r>
    </w:p>
    <w:p w14:paraId="1CB6EB56" w14:textId="77777777" w:rsidR="00D40334" w:rsidRPr="00D40334" w:rsidRDefault="00D40334" w:rsidP="00D40334">
      <w:pPr>
        <w:numPr>
          <w:ilvl w:val="0"/>
          <w:numId w:val="23"/>
        </w:numPr>
        <w:rPr>
          <w:color w:val="auto"/>
          <w:lang w:val="en-IN"/>
        </w:rPr>
      </w:pPr>
      <w:r w:rsidRPr="00D40334">
        <w:rPr>
          <w:color w:val="auto"/>
          <w:lang w:val="en-IN"/>
        </w:rPr>
        <w:t xml:space="preserve">The </w:t>
      </w:r>
      <w:r w:rsidRPr="00D40334">
        <w:rPr>
          <w:b/>
          <w:bCs/>
          <w:color w:val="auto"/>
          <w:lang w:val="en-IN"/>
        </w:rPr>
        <w:t>confidence score</w:t>
      </w:r>
      <w:r w:rsidRPr="00D40334">
        <w:rPr>
          <w:color w:val="auto"/>
          <w:lang w:val="en-IN"/>
        </w:rPr>
        <w:t xml:space="preserve"> generated after sentiment integration also increased, indicating higher model certainty.</w:t>
      </w:r>
    </w:p>
    <w:p w14:paraId="4651E2F5" w14:textId="306EF26C" w:rsidR="002E592E" w:rsidRPr="002E592E" w:rsidRDefault="002E592E" w:rsidP="002E592E">
      <w:pPr>
        <w:rPr>
          <w:color w:val="auto"/>
          <w:lang w:val="en-IN"/>
        </w:rPr>
      </w:pPr>
    </w:p>
    <w:p w14:paraId="4E7CA12D" w14:textId="6B2D40C4" w:rsidR="002E592E" w:rsidRPr="002E592E" w:rsidRDefault="002E592E" w:rsidP="002E592E">
      <w:pPr>
        <w:rPr>
          <w:lang w:val="en-IN"/>
        </w:rPr>
      </w:pPr>
    </w:p>
    <w:p w14:paraId="128A68B8" w14:textId="77777777" w:rsidR="002E592E" w:rsidRDefault="002E592E" w:rsidP="002E592E">
      <w:pPr>
        <w:rPr>
          <w:b/>
          <w:bCs/>
          <w:lang w:val="en-IN"/>
        </w:rPr>
      </w:pPr>
    </w:p>
    <w:p w14:paraId="4C66655C" w14:textId="77777777" w:rsidR="002E592E" w:rsidRDefault="002E592E" w:rsidP="002E592E">
      <w:pPr>
        <w:rPr>
          <w:b/>
          <w:bCs/>
          <w:lang w:val="en-IN"/>
        </w:rPr>
      </w:pPr>
    </w:p>
    <w:p w14:paraId="59FA6858" w14:textId="77777777" w:rsidR="002E592E" w:rsidRDefault="002E592E" w:rsidP="002E592E">
      <w:pPr>
        <w:rPr>
          <w:b/>
          <w:bCs/>
          <w:lang w:val="en-IN"/>
        </w:rPr>
      </w:pPr>
    </w:p>
    <w:p w14:paraId="6F408E03" w14:textId="77777777" w:rsidR="002E592E" w:rsidRDefault="002E592E" w:rsidP="002E592E">
      <w:pPr>
        <w:rPr>
          <w:b/>
          <w:bCs/>
          <w:lang w:val="en-IN"/>
        </w:rPr>
      </w:pPr>
    </w:p>
    <w:p w14:paraId="61A0DEDB" w14:textId="77777777" w:rsidR="002E592E" w:rsidRDefault="002E592E" w:rsidP="002E592E">
      <w:pPr>
        <w:rPr>
          <w:b/>
          <w:bCs/>
          <w:lang w:val="en-IN"/>
        </w:rPr>
      </w:pPr>
    </w:p>
    <w:p w14:paraId="50661AEC" w14:textId="77777777" w:rsidR="002E592E" w:rsidRDefault="002E592E" w:rsidP="002E592E">
      <w:pPr>
        <w:rPr>
          <w:b/>
          <w:bCs/>
          <w:lang w:val="en-IN"/>
        </w:rPr>
      </w:pPr>
    </w:p>
    <w:p w14:paraId="0D38668A" w14:textId="77777777" w:rsidR="002E592E" w:rsidRDefault="002E592E" w:rsidP="002E592E">
      <w:pPr>
        <w:rPr>
          <w:b/>
          <w:bCs/>
          <w:lang w:val="en-IN"/>
        </w:rPr>
      </w:pPr>
    </w:p>
    <w:p w14:paraId="0BC46861" w14:textId="77777777" w:rsidR="002E592E" w:rsidRDefault="002E592E" w:rsidP="002E592E">
      <w:pPr>
        <w:rPr>
          <w:b/>
          <w:bCs/>
          <w:lang w:val="en-IN"/>
        </w:rPr>
      </w:pPr>
    </w:p>
    <w:p w14:paraId="54857711" w14:textId="77777777" w:rsidR="002E592E" w:rsidRDefault="002E592E" w:rsidP="002E592E">
      <w:pPr>
        <w:rPr>
          <w:b/>
          <w:bCs/>
          <w:lang w:val="en-IN"/>
        </w:rPr>
      </w:pPr>
    </w:p>
    <w:p w14:paraId="1436E965" w14:textId="77777777" w:rsidR="00277D4E" w:rsidRDefault="00277D4E" w:rsidP="002E592E">
      <w:pPr>
        <w:rPr>
          <w:b/>
          <w:bCs/>
          <w:lang w:val="en-IN"/>
        </w:rPr>
      </w:pPr>
    </w:p>
    <w:p w14:paraId="795842CC" w14:textId="77777777" w:rsidR="00434B41" w:rsidRDefault="00434B41" w:rsidP="002E592E">
      <w:pPr>
        <w:rPr>
          <w:b/>
          <w:bCs/>
          <w:color w:val="007DEB" w:themeColor="background2" w:themeShade="80"/>
          <w:sz w:val="36"/>
          <w:szCs w:val="36"/>
          <w:lang w:val="en-IN"/>
        </w:rPr>
      </w:pPr>
    </w:p>
    <w:p w14:paraId="1C73E3D9" w14:textId="77777777" w:rsidR="00434B41" w:rsidRDefault="00434B41" w:rsidP="002E592E">
      <w:pPr>
        <w:rPr>
          <w:b/>
          <w:bCs/>
          <w:color w:val="007DEB" w:themeColor="background2" w:themeShade="80"/>
          <w:sz w:val="36"/>
          <w:szCs w:val="36"/>
          <w:lang w:val="en-IN"/>
        </w:rPr>
      </w:pPr>
    </w:p>
    <w:p w14:paraId="73E5D5CF" w14:textId="77777777" w:rsidR="00434B41" w:rsidRDefault="00434B41" w:rsidP="002E592E">
      <w:pPr>
        <w:rPr>
          <w:b/>
          <w:bCs/>
          <w:color w:val="007DEB" w:themeColor="background2" w:themeShade="80"/>
          <w:sz w:val="36"/>
          <w:szCs w:val="36"/>
          <w:lang w:val="en-IN"/>
        </w:rPr>
      </w:pPr>
    </w:p>
    <w:p w14:paraId="1E4022D3" w14:textId="24F8B288"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Introduction</w:t>
      </w:r>
    </w:p>
    <w:p w14:paraId="2DA7CA01" w14:textId="77777777" w:rsidR="00ED6F1E" w:rsidRPr="00ED6F1E" w:rsidRDefault="00ED6F1E" w:rsidP="00ED6F1E">
      <w:pPr>
        <w:rPr>
          <w:color w:val="auto"/>
          <w:lang w:val="en-IN"/>
        </w:rPr>
      </w:pPr>
      <w:r w:rsidRPr="00ED6F1E">
        <w:rPr>
          <w:color w:val="auto"/>
          <w:lang w:val="en-IN"/>
        </w:rPr>
        <w:t>The stock market is a highly volatile and dynamic environment influenced by a variety of external factors such as global economic trends, political events, company-specific developments, and, most importantly, investor sentiment driven by real-time news and social media. The behavior of financial markets is often non-linear and chaotic, where even minor external shocks can lead to significant price fluctuations within a short period.</w:t>
      </w:r>
    </w:p>
    <w:p w14:paraId="18FD52B2" w14:textId="77777777" w:rsidR="00ED6F1E" w:rsidRPr="00ED6F1E" w:rsidRDefault="00ED6F1E" w:rsidP="00ED6F1E">
      <w:pPr>
        <w:rPr>
          <w:color w:val="auto"/>
          <w:lang w:val="en-IN"/>
        </w:rPr>
      </w:pPr>
      <w:r w:rsidRPr="00ED6F1E">
        <w:rPr>
          <w:color w:val="auto"/>
          <w:lang w:val="en-IN"/>
        </w:rPr>
        <w:t>Given this inherent complexity, predicting stock price movements with high precision has always been a challenging task. Traditional models relying solely on historical price patterns often fail to capture the influence of sudden news events or shifts in market psychology. Moreover, the increasing speed of information flow, driven by the internet and social platforms, has made it even more critical to incorporate sentiment-based signals into predictive models.</w:t>
      </w:r>
    </w:p>
    <w:p w14:paraId="495A3155" w14:textId="77777777" w:rsidR="00ED6F1E" w:rsidRPr="00ED6F1E" w:rsidRDefault="00ED6F1E" w:rsidP="00ED6F1E">
      <w:pPr>
        <w:rPr>
          <w:color w:val="auto"/>
          <w:lang w:val="en-IN"/>
        </w:rPr>
      </w:pPr>
      <w:r w:rsidRPr="00ED6F1E">
        <w:rPr>
          <w:color w:val="auto"/>
          <w:lang w:val="en-IN"/>
        </w:rPr>
        <w:t xml:space="preserve">This project proposes the development of a </w:t>
      </w:r>
      <w:r w:rsidRPr="00ED6F1E">
        <w:rPr>
          <w:b/>
          <w:bCs/>
          <w:color w:val="auto"/>
          <w:lang w:val="en-IN"/>
        </w:rPr>
        <w:t>Multi-Algorithm Stock Predictor</w:t>
      </w:r>
      <w:r w:rsidRPr="00ED6F1E">
        <w:rPr>
          <w:color w:val="auto"/>
          <w:lang w:val="en-IN"/>
        </w:rPr>
        <w:t xml:space="preserve">, a comprehensive solution that integrates multiple machine learning algorithms and sentiment analysis to forecast stock price trends with greater reliability. The system leverages the strengths of various predictive models such as </w:t>
      </w:r>
      <w:r w:rsidRPr="00ED6F1E">
        <w:rPr>
          <w:b/>
          <w:bCs/>
          <w:color w:val="auto"/>
          <w:lang w:val="en-IN"/>
        </w:rPr>
        <w:t>Random Forest</w:t>
      </w:r>
      <w:r w:rsidRPr="00ED6F1E">
        <w:rPr>
          <w:color w:val="auto"/>
          <w:lang w:val="en-IN"/>
        </w:rPr>
        <w:t xml:space="preserve">, </w:t>
      </w:r>
      <w:r w:rsidRPr="00ED6F1E">
        <w:rPr>
          <w:b/>
          <w:bCs/>
          <w:color w:val="auto"/>
          <w:lang w:val="en-IN"/>
        </w:rPr>
        <w:t>XGBoost</w:t>
      </w:r>
      <w:r w:rsidRPr="00ED6F1E">
        <w:rPr>
          <w:color w:val="auto"/>
          <w:lang w:val="en-IN"/>
        </w:rPr>
        <w:t xml:space="preserve">, </w:t>
      </w:r>
      <w:r w:rsidRPr="00ED6F1E">
        <w:rPr>
          <w:b/>
          <w:bCs/>
          <w:color w:val="auto"/>
          <w:lang w:val="en-IN"/>
        </w:rPr>
        <w:t>LSTM (Long Short-Term Memory networks)</w:t>
      </w:r>
      <w:r w:rsidRPr="00ED6F1E">
        <w:rPr>
          <w:color w:val="auto"/>
          <w:lang w:val="en-IN"/>
        </w:rPr>
        <w:t xml:space="preserve">, </w:t>
      </w:r>
      <w:r w:rsidRPr="00ED6F1E">
        <w:rPr>
          <w:b/>
          <w:bCs/>
          <w:color w:val="auto"/>
          <w:lang w:val="en-IN"/>
        </w:rPr>
        <w:t>ARIMA</w:t>
      </w:r>
      <w:r w:rsidRPr="00ED6F1E">
        <w:rPr>
          <w:color w:val="auto"/>
          <w:lang w:val="en-IN"/>
        </w:rPr>
        <w:t xml:space="preserve">, </w:t>
      </w:r>
      <w:r w:rsidRPr="00ED6F1E">
        <w:rPr>
          <w:b/>
          <w:bCs/>
          <w:color w:val="auto"/>
          <w:lang w:val="en-IN"/>
        </w:rPr>
        <w:t>Prophet</w:t>
      </w:r>
      <w:r w:rsidRPr="00ED6F1E">
        <w:rPr>
          <w:color w:val="auto"/>
          <w:lang w:val="en-IN"/>
        </w:rPr>
        <w:t>, and other regression techniques to capture both linear and non-linear patterns present in stock market data.</w:t>
      </w:r>
    </w:p>
    <w:p w14:paraId="24236C56" w14:textId="77777777" w:rsidR="00ED6F1E" w:rsidRPr="00ED6F1E" w:rsidRDefault="00ED6F1E" w:rsidP="00ED6F1E">
      <w:pPr>
        <w:rPr>
          <w:color w:val="auto"/>
          <w:lang w:val="en-IN"/>
        </w:rPr>
      </w:pPr>
      <w:r w:rsidRPr="00ED6F1E">
        <w:rPr>
          <w:color w:val="auto"/>
          <w:lang w:val="en-IN"/>
        </w:rPr>
        <w:t xml:space="preserve">To improve prediction robustness, the system applies an </w:t>
      </w:r>
      <w:r w:rsidRPr="00ED6F1E">
        <w:rPr>
          <w:b/>
          <w:bCs/>
          <w:color w:val="auto"/>
          <w:lang w:val="en-IN"/>
        </w:rPr>
        <w:t>ensemble approach</w:t>
      </w:r>
      <w:r w:rsidRPr="00ED6F1E">
        <w:rPr>
          <w:color w:val="auto"/>
          <w:lang w:val="en-IN"/>
        </w:rPr>
        <w:t xml:space="preserve">, where outputs from these models are aggregated to mitigate the biases or shortcomings of individual algorithms. In addition to statistical learning methods, the platform incorporates </w:t>
      </w:r>
      <w:r w:rsidRPr="00ED6F1E">
        <w:rPr>
          <w:b/>
          <w:bCs/>
          <w:color w:val="auto"/>
          <w:lang w:val="en-IN"/>
        </w:rPr>
        <w:t>technical indicators</w:t>
      </w:r>
      <w:r w:rsidRPr="00ED6F1E">
        <w:rPr>
          <w:color w:val="auto"/>
          <w:lang w:val="en-IN"/>
        </w:rPr>
        <w:t xml:space="preserve"> like the </w:t>
      </w:r>
      <w:r w:rsidRPr="00ED6F1E">
        <w:rPr>
          <w:b/>
          <w:bCs/>
          <w:color w:val="auto"/>
          <w:lang w:val="en-IN"/>
        </w:rPr>
        <w:t>20-day and 50-day Simple Moving Averages (SMA)</w:t>
      </w:r>
      <w:r w:rsidRPr="00ED6F1E">
        <w:rPr>
          <w:color w:val="auto"/>
          <w:lang w:val="en-IN"/>
        </w:rPr>
        <w:t>, widely used by traders to identify short- and mid-term trends. These indicators assist in highlighting bullish or bearish signals, helping users identify potential entry and exit points for trades.</w:t>
      </w:r>
    </w:p>
    <w:p w14:paraId="7DFFECA4" w14:textId="77777777" w:rsidR="00ED6F1E" w:rsidRPr="00ED6F1E" w:rsidRDefault="00ED6F1E" w:rsidP="00ED6F1E">
      <w:pPr>
        <w:rPr>
          <w:color w:val="auto"/>
          <w:lang w:val="en-IN"/>
        </w:rPr>
      </w:pPr>
      <w:r w:rsidRPr="00ED6F1E">
        <w:rPr>
          <w:color w:val="auto"/>
          <w:lang w:val="en-IN"/>
        </w:rPr>
        <w:t xml:space="preserve">Beyond price data, the project also integrates </w:t>
      </w:r>
      <w:r w:rsidRPr="00ED6F1E">
        <w:rPr>
          <w:b/>
          <w:bCs/>
          <w:color w:val="auto"/>
          <w:lang w:val="en-IN"/>
        </w:rPr>
        <w:t>real-time sentiment analysis</w:t>
      </w:r>
      <w:r w:rsidRPr="00ED6F1E">
        <w:rPr>
          <w:color w:val="auto"/>
          <w:lang w:val="en-IN"/>
        </w:rPr>
        <w:t xml:space="preserve"> by scraping financial news articles and headlines using API-based data collection pipelines. Leveraging </w:t>
      </w:r>
      <w:r w:rsidRPr="00ED6F1E">
        <w:rPr>
          <w:b/>
          <w:bCs/>
          <w:color w:val="auto"/>
          <w:lang w:val="en-IN"/>
        </w:rPr>
        <w:t>Natural Language Processing (NLP)</w:t>
      </w:r>
      <w:r w:rsidRPr="00ED6F1E">
        <w:rPr>
          <w:color w:val="auto"/>
          <w:lang w:val="en-IN"/>
        </w:rPr>
        <w:t xml:space="preserve"> tools such as </w:t>
      </w:r>
      <w:r w:rsidRPr="00ED6F1E">
        <w:rPr>
          <w:b/>
          <w:bCs/>
          <w:color w:val="auto"/>
          <w:lang w:val="en-IN"/>
        </w:rPr>
        <w:t>TextBlob</w:t>
      </w:r>
      <w:r w:rsidRPr="00ED6F1E">
        <w:rPr>
          <w:color w:val="auto"/>
          <w:lang w:val="en-IN"/>
        </w:rPr>
        <w:t xml:space="preserve"> and </w:t>
      </w:r>
      <w:r w:rsidRPr="00ED6F1E">
        <w:rPr>
          <w:b/>
          <w:bCs/>
          <w:color w:val="auto"/>
          <w:lang w:val="en-IN"/>
        </w:rPr>
        <w:t>NLTK</w:t>
      </w:r>
      <w:r w:rsidRPr="00ED6F1E">
        <w:rPr>
          <w:color w:val="auto"/>
          <w:lang w:val="en-IN"/>
        </w:rPr>
        <w:t>, the system evaluates whether the prevailing market sentiment is positive, negative, or neutral. This additional sentiment dimension helps the model adjust its forecasts based on external events, such as earnings announcements or geopolitical developments, which often precede significant price swings.</w:t>
      </w:r>
    </w:p>
    <w:p w14:paraId="5E2641C4" w14:textId="77777777" w:rsidR="00ED6F1E" w:rsidRPr="00ED6F1E" w:rsidRDefault="00ED6F1E" w:rsidP="00ED6F1E">
      <w:pPr>
        <w:rPr>
          <w:color w:val="auto"/>
          <w:lang w:val="en-IN"/>
        </w:rPr>
      </w:pPr>
      <w:r w:rsidRPr="00ED6F1E">
        <w:rPr>
          <w:color w:val="auto"/>
          <w:lang w:val="en-IN"/>
        </w:rPr>
        <w:t xml:space="preserve">The </w:t>
      </w:r>
      <w:r w:rsidRPr="00ED6F1E">
        <w:rPr>
          <w:b/>
          <w:bCs/>
          <w:color w:val="auto"/>
          <w:lang w:val="en-IN"/>
        </w:rPr>
        <w:t>Streamlit-based dashboard</w:t>
      </w:r>
      <w:r w:rsidRPr="00ED6F1E">
        <w:rPr>
          <w:color w:val="auto"/>
          <w:lang w:val="en-IN"/>
        </w:rPr>
        <w:t xml:space="preserve"> offers a user-friendly interface that allows traders and investors to interact with live predictions, technical charts (such as candlestick patterns and SMA overlays), sentiment scores, and risk assessments. Users can customize forecast horizons, explore model consensus, and view confidence scores, enabling a more holistic view of market conditions before making trading decisions.</w:t>
      </w:r>
    </w:p>
    <w:p w14:paraId="7CB5F582" w14:textId="77777777" w:rsidR="00ED6F1E" w:rsidRPr="00ED6F1E" w:rsidRDefault="00ED6F1E" w:rsidP="00ED6F1E">
      <w:pPr>
        <w:rPr>
          <w:color w:val="auto"/>
          <w:lang w:val="en-IN"/>
        </w:rPr>
      </w:pPr>
      <w:r w:rsidRPr="00ED6F1E">
        <w:rPr>
          <w:color w:val="auto"/>
          <w:lang w:val="en-IN"/>
        </w:rPr>
        <w:lastRenderedPageBreak/>
        <w:t xml:space="preserve">This project has significant practical value for both professional traders and individual investors by enabling </w:t>
      </w:r>
      <w:r w:rsidRPr="00ED6F1E">
        <w:rPr>
          <w:b/>
          <w:bCs/>
          <w:color w:val="auto"/>
          <w:lang w:val="en-IN"/>
        </w:rPr>
        <w:t>data-driven decision-making</w:t>
      </w:r>
      <w:r w:rsidRPr="00ED6F1E">
        <w:rPr>
          <w:color w:val="auto"/>
          <w:lang w:val="en-IN"/>
        </w:rPr>
        <w:t>, reducing reliance on intuition or guesswork. In particular, during volatile periods where traditional strategies might fail, the combined insights from technical analysis, machine learning, and sentiment data equip users with more actionable and timely information.</w:t>
      </w:r>
    </w:p>
    <w:p w14:paraId="6B987F59" w14:textId="77777777" w:rsidR="00ED6F1E" w:rsidRPr="00ED6F1E" w:rsidRDefault="00ED6F1E" w:rsidP="00ED6F1E">
      <w:pPr>
        <w:rPr>
          <w:color w:val="auto"/>
          <w:lang w:val="en-IN"/>
        </w:rPr>
      </w:pPr>
      <w:r w:rsidRPr="00ED6F1E">
        <w:rPr>
          <w:color w:val="auto"/>
          <w:lang w:val="en-IN"/>
        </w:rPr>
        <w:t xml:space="preserve">Overall, the </w:t>
      </w:r>
      <w:r w:rsidRPr="00ED6F1E">
        <w:rPr>
          <w:b/>
          <w:bCs/>
          <w:color w:val="auto"/>
          <w:lang w:val="en-IN"/>
        </w:rPr>
        <w:t>Multi-Algorithm Stock Predictor</w:t>
      </w:r>
      <w:r w:rsidRPr="00ED6F1E">
        <w:rPr>
          <w:color w:val="auto"/>
          <w:lang w:val="en-IN"/>
        </w:rPr>
        <w:t xml:space="preserve"> bridges the gap between quantitative analysis and real-time market sentiment, providing a modern approach to stock market forecasting that adapts to fast-changing financial landscapes.</w:t>
      </w:r>
    </w:p>
    <w:p w14:paraId="7D926369" w14:textId="57B18F08" w:rsidR="002E592E" w:rsidRPr="000F0689" w:rsidRDefault="002E592E" w:rsidP="002E592E">
      <w:pPr>
        <w:rPr>
          <w:color w:val="auto"/>
          <w:lang w:val="en-IN"/>
        </w:rPr>
      </w:pPr>
    </w:p>
    <w:p w14:paraId="2982FB78" w14:textId="77777777" w:rsidR="002E592E" w:rsidRDefault="002E592E" w:rsidP="002E592E">
      <w:pPr>
        <w:rPr>
          <w:lang w:val="en-IN"/>
        </w:rPr>
      </w:pPr>
    </w:p>
    <w:p w14:paraId="1471BD69" w14:textId="77777777" w:rsidR="002E592E" w:rsidRDefault="002E592E" w:rsidP="002E592E">
      <w:pPr>
        <w:rPr>
          <w:lang w:val="en-IN"/>
        </w:rPr>
      </w:pPr>
    </w:p>
    <w:p w14:paraId="37D1A607" w14:textId="77777777" w:rsidR="002E592E" w:rsidRDefault="002E592E" w:rsidP="002E592E">
      <w:pPr>
        <w:rPr>
          <w:lang w:val="en-IN"/>
        </w:rPr>
      </w:pPr>
    </w:p>
    <w:p w14:paraId="71D7A367" w14:textId="77777777" w:rsidR="002E592E" w:rsidRDefault="002E592E" w:rsidP="002E592E">
      <w:pPr>
        <w:rPr>
          <w:lang w:val="en-IN"/>
        </w:rPr>
      </w:pPr>
    </w:p>
    <w:p w14:paraId="5FB2DDCF" w14:textId="77777777" w:rsidR="002E592E" w:rsidRDefault="002E592E" w:rsidP="002E592E">
      <w:pPr>
        <w:rPr>
          <w:lang w:val="en-IN"/>
        </w:rPr>
      </w:pPr>
    </w:p>
    <w:p w14:paraId="10AB1991" w14:textId="77777777" w:rsidR="002E592E" w:rsidRDefault="002E592E" w:rsidP="002E592E">
      <w:pPr>
        <w:rPr>
          <w:lang w:val="en-IN"/>
        </w:rPr>
      </w:pPr>
    </w:p>
    <w:p w14:paraId="22DF3364" w14:textId="77777777" w:rsidR="002E592E" w:rsidRDefault="002E592E" w:rsidP="002E592E">
      <w:pPr>
        <w:rPr>
          <w:lang w:val="en-IN"/>
        </w:rPr>
      </w:pPr>
    </w:p>
    <w:p w14:paraId="4BCBD873" w14:textId="77777777" w:rsidR="002E592E" w:rsidRDefault="002E592E" w:rsidP="002E592E">
      <w:pPr>
        <w:rPr>
          <w:lang w:val="en-IN"/>
        </w:rPr>
      </w:pPr>
    </w:p>
    <w:p w14:paraId="16333262" w14:textId="77777777" w:rsidR="002E592E" w:rsidRDefault="002E592E" w:rsidP="002E592E">
      <w:pPr>
        <w:rPr>
          <w:lang w:val="en-IN"/>
        </w:rPr>
      </w:pPr>
    </w:p>
    <w:p w14:paraId="0F75982A" w14:textId="77777777" w:rsidR="002E592E" w:rsidRDefault="002E592E" w:rsidP="002E592E">
      <w:pPr>
        <w:rPr>
          <w:lang w:val="en-IN"/>
        </w:rPr>
      </w:pPr>
    </w:p>
    <w:p w14:paraId="21385CFD" w14:textId="77777777" w:rsidR="002E592E" w:rsidRDefault="002E592E" w:rsidP="002E592E">
      <w:pPr>
        <w:rPr>
          <w:lang w:val="en-IN"/>
        </w:rPr>
      </w:pPr>
    </w:p>
    <w:p w14:paraId="57CA6C2D" w14:textId="77777777" w:rsidR="002E592E" w:rsidRDefault="002E592E" w:rsidP="002E592E">
      <w:pPr>
        <w:rPr>
          <w:lang w:val="en-IN"/>
        </w:rPr>
      </w:pPr>
    </w:p>
    <w:p w14:paraId="4D92656D" w14:textId="77777777" w:rsidR="002E592E" w:rsidRDefault="002E592E" w:rsidP="002E592E">
      <w:pPr>
        <w:rPr>
          <w:lang w:val="en-IN"/>
        </w:rPr>
      </w:pPr>
    </w:p>
    <w:p w14:paraId="541B7821" w14:textId="77777777" w:rsidR="00D51A93" w:rsidRDefault="00D51A93" w:rsidP="002E592E">
      <w:pPr>
        <w:rPr>
          <w:lang w:val="en-IN"/>
        </w:rPr>
      </w:pPr>
    </w:p>
    <w:p w14:paraId="17ECD8DD" w14:textId="77777777" w:rsidR="00434B41" w:rsidRDefault="00434B41" w:rsidP="002E592E">
      <w:pPr>
        <w:rPr>
          <w:b/>
          <w:bCs/>
          <w:color w:val="007DEB" w:themeColor="background2" w:themeShade="80"/>
          <w:sz w:val="36"/>
          <w:szCs w:val="36"/>
          <w:lang w:val="en-IN"/>
        </w:rPr>
      </w:pPr>
    </w:p>
    <w:p w14:paraId="1833821F" w14:textId="77777777" w:rsidR="00434B41" w:rsidRDefault="00434B41" w:rsidP="002E592E">
      <w:pPr>
        <w:rPr>
          <w:b/>
          <w:bCs/>
          <w:color w:val="007DEB" w:themeColor="background2" w:themeShade="80"/>
          <w:sz w:val="36"/>
          <w:szCs w:val="36"/>
          <w:lang w:val="en-IN"/>
        </w:rPr>
      </w:pPr>
    </w:p>
    <w:p w14:paraId="0A94DB74" w14:textId="77777777" w:rsidR="00434B41" w:rsidRDefault="00434B41" w:rsidP="002E592E">
      <w:pPr>
        <w:rPr>
          <w:b/>
          <w:bCs/>
          <w:color w:val="007DEB" w:themeColor="background2" w:themeShade="80"/>
          <w:sz w:val="36"/>
          <w:szCs w:val="36"/>
          <w:lang w:val="en-IN"/>
        </w:rPr>
      </w:pPr>
    </w:p>
    <w:p w14:paraId="73FCB60B" w14:textId="0B139DAE"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Literature Survey</w:t>
      </w:r>
    </w:p>
    <w:p w14:paraId="40E0AA6C" w14:textId="77777777" w:rsidR="002E592E" w:rsidRPr="002E592E" w:rsidRDefault="002E592E" w:rsidP="002E592E">
      <w:pPr>
        <w:rPr>
          <w:color w:val="auto"/>
          <w:lang w:val="en-IN"/>
        </w:rPr>
      </w:pPr>
      <w:r w:rsidRPr="002E592E">
        <w:rPr>
          <w:color w:val="auto"/>
          <w:lang w:val="en-IN"/>
        </w:rPr>
        <w:t xml:space="preserve">Various machine learning approaches have been applied in the financial sector for stock price forecasting. </w:t>
      </w:r>
      <w:r w:rsidRPr="002E592E">
        <w:rPr>
          <w:b/>
          <w:bCs/>
          <w:color w:val="auto"/>
          <w:lang w:val="en-IN"/>
        </w:rPr>
        <w:t>ARIMA</w:t>
      </w:r>
      <w:r w:rsidRPr="002E592E">
        <w:rPr>
          <w:color w:val="auto"/>
          <w:lang w:val="en-IN"/>
        </w:rPr>
        <w:t>, a statistical model, has been traditionally used but struggles with highly volatile or non-linear datasets.</w:t>
      </w:r>
    </w:p>
    <w:p w14:paraId="05F6D6C4" w14:textId="77777777" w:rsidR="002E592E" w:rsidRPr="002E592E" w:rsidRDefault="002E592E" w:rsidP="002E592E">
      <w:pPr>
        <w:rPr>
          <w:color w:val="auto"/>
          <w:lang w:val="en-IN"/>
        </w:rPr>
      </w:pPr>
      <w:r w:rsidRPr="002E592E">
        <w:rPr>
          <w:color w:val="auto"/>
          <w:lang w:val="en-IN"/>
        </w:rPr>
        <w:t xml:space="preserve">Machine learning models such as </w:t>
      </w:r>
      <w:r w:rsidRPr="002E592E">
        <w:rPr>
          <w:b/>
          <w:bCs/>
          <w:color w:val="auto"/>
          <w:lang w:val="en-IN"/>
        </w:rPr>
        <w:t>Random Forest</w:t>
      </w:r>
      <w:r w:rsidRPr="002E592E">
        <w:rPr>
          <w:color w:val="auto"/>
          <w:lang w:val="en-IN"/>
        </w:rPr>
        <w:t xml:space="preserve"> and </w:t>
      </w:r>
      <w:r w:rsidRPr="002E592E">
        <w:rPr>
          <w:b/>
          <w:bCs/>
          <w:color w:val="auto"/>
          <w:lang w:val="en-IN"/>
        </w:rPr>
        <w:t>XGBoost</w:t>
      </w:r>
      <w:r w:rsidRPr="002E592E">
        <w:rPr>
          <w:color w:val="auto"/>
          <w:lang w:val="en-IN"/>
        </w:rPr>
        <w:t xml:space="preserve"> have shown better performance in capturing hidden patterns in financial time series. </w:t>
      </w:r>
      <w:r w:rsidRPr="002E592E">
        <w:rPr>
          <w:b/>
          <w:bCs/>
          <w:color w:val="auto"/>
          <w:lang w:val="en-IN"/>
        </w:rPr>
        <w:t>LSTM</w:t>
      </w:r>
      <w:r w:rsidRPr="002E592E">
        <w:rPr>
          <w:color w:val="auto"/>
          <w:lang w:val="en-IN"/>
        </w:rPr>
        <w:t>, a type of recurrent neural network (RNN), is particularly suited for sequential data like stock prices due to its ability to remember long-term dependencies.</w:t>
      </w:r>
    </w:p>
    <w:p w14:paraId="6999D566" w14:textId="77777777" w:rsidR="002E592E" w:rsidRPr="002E592E" w:rsidRDefault="002E592E" w:rsidP="002E592E">
      <w:pPr>
        <w:rPr>
          <w:color w:val="auto"/>
          <w:lang w:val="en-IN"/>
        </w:rPr>
      </w:pPr>
      <w:r w:rsidRPr="002E592E">
        <w:rPr>
          <w:color w:val="auto"/>
          <w:lang w:val="en-IN"/>
        </w:rPr>
        <w:t xml:space="preserve">Recent studies also highlight the importance of </w:t>
      </w:r>
      <w:r w:rsidRPr="002E592E">
        <w:rPr>
          <w:b/>
          <w:bCs/>
          <w:color w:val="auto"/>
          <w:lang w:val="en-IN"/>
        </w:rPr>
        <w:t>sentiment analysis</w:t>
      </w:r>
      <w:r w:rsidRPr="002E592E">
        <w:rPr>
          <w:color w:val="auto"/>
          <w:lang w:val="en-IN"/>
        </w:rPr>
        <w:t xml:space="preserve"> in financial forecasting. Positive or negative news headlines have a significant effect on investor psychology and market trends. Integrating </w:t>
      </w:r>
      <w:r w:rsidRPr="002E592E">
        <w:rPr>
          <w:b/>
          <w:bCs/>
          <w:color w:val="auto"/>
          <w:lang w:val="en-IN"/>
        </w:rPr>
        <w:t>Natural Language Processing (NLP)</w:t>
      </w:r>
      <w:r w:rsidRPr="002E592E">
        <w:rPr>
          <w:color w:val="auto"/>
          <w:lang w:val="en-IN"/>
        </w:rPr>
        <w:t xml:space="preserve"> techniques with traditional models can enhance prediction accuracy.</w:t>
      </w:r>
    </w:p>
    <w:p w14:paraId="4D9C8CBC" w14:textId="77777777" w:rsidR="002E592E" w:rsidRPr="002E592E" w:rsidRDefault="002E592E" w:rsidP="002E592E">
      <w:pPr>
        <w:rPr>
          <w:color w:val="auto"/>
          <w:lang w:val="en-IN"/>
        </w:rPr>
      </w:pPr>
      <w:r w:rsidRPr="002E592E">
        <w:rPr>
          <w:color w:val="auto"/>
          <w:lang w:val="en-IN"/>
        </w:rPr>
        <w:t xml:space="preserve">While platforms like </w:t>
      </w:r>
      <w:r w:rsidRPr="002E592E">
        <w:rPr>
          <w:b/>
          <w:bCs/>
          <w:color w:val="auto"/>
          <w:lang w:val="en-IN"/>
        </w:rPr>
        <w:t>QuantConnect</w:t>
      </w:r>
      <w:r w:rsidRPr="002E592E">
        <w:rPr>
          <w:color w:val="auto"/>
          <w:lang w:val="en-IN"/>
        </w:rPr>
        <w:t xml:space="preserve"> offer algorithmic trading tools, this project provides a unique approach by blending machine learning, technical indicators, and sentiment data into one cohesive system.</w:t>
      </w:r>
    </w:p>
    <w:p w14:paraId="09CFEA9B" w14:textId="5037F9F8" w:rsidR="002E592E" w:rsidRDefault="002E592E" w:rsidP="002E592E">
      <w:pPr>
        <w:rPr>
          <w:lang w:val="en-IN"/>
        </w:rPr>
      </w:pPr>
    </w:p>
    <w:p w14:paraId="01BCF629" w14:textId="77777777" w:rsidR="002E592E" w:rsidRDefault="002E592E" w:rsidP="002E592E">
      <w:pPr>
        <w:rPr>
          <w:lang w:val="en-IN"/>
        </w:rPr>
      </w:pPr>
    </w:p>
    <w:p w14:paraId="24DC5940" w14:textId="77777777" w:rsidR="002E592E" w:rsidRDefault="002E592E" w:rsidP="002E592E">
      <w:pPr>
        <w:rPr>
          <w:lang w:val="en-IN"/>
        </w:rPr>
      </w:pPr>
    </w:p>
    <w:p w14:paraId="49785746" w14:textId="77777777" w:rsidR="002E592E" w:rsidRDefault="002E592E" w:rsidP="002E592E">
      <w:pPr>
        <w:rPr>
          <w:lang w:val="en-IN"/>
        </w:rPr>
      </w:pPr>
    </w:p>
    <w:p w14:paraId="59C5D7A7" w14:textId="77777777" w:rsidR="002E592E" w:rsidRDefault="002E592E" w:rsidP="002E592E">
      <w:pPr>
        <w:rPr>
          <w:lang w:val="en-IN"/>
        </w:rPr>
      </w:pPr>
    </w:p>
    <w:p w14:paraId="0C9AF73F" w14:textId="77777777" w:rsidR="002E592E" w:rsidRDefault="002E592E" w:rsidP="002E592E">
      <w:pPr>
        <w:rPr>
          <w:lang w:val="en-IN"/>
        </w:rPr>
      </w:pPr>
    </w:p>
    <w:p w14:paraId="5336FC70" w14:textId="77777777" w:rsidR="002E592E" w:rsidRDefault="002E592E" w:rsidP="002E592E">
      <w:pPr>
        <w:rPr>
          <w:lang w:val="en-IN"/>
        </w:rPr>
      </w:pPr>
    </w:p>
    <w:p w14:paraId="4F0BACFD" w14:textId="77777777" w:rsidR="002E592E" w:rsidRDefault="002E592E" w:rsidP="002E592E">
      <w:pPr>
        <w:rPr>
          <w:lang w:val="en-IN"/>
        </w:rPr>
      </w:pPr>
    </w:p>
    <w:p w14:paraId="0761FE0C" w14:textId="77777777" w:rsidR="002E592E" w:rsidRDefault="002E592E" w:rsidP="002E592E">
      <w:pPr>
        <w:rPr>
          <w:lang w:val="en-IN"/>
        </w:rPr>
      </w:pPr>
    </w:p>
    <w:p w14:paraId="3CBBB4AC" w14:textId="77777777" w:rsidR="002E592E" w:rsidRDefault="002E592E" w:rsidP="002E592E">
      <w:pPr>
        <w:rPr>
          <w:lang w:val="en-IN"/>
        </w:rPr>
      </w:pPr>
    </w:p>
    <w:p w14:paraId="4450A860" w14:textId="77777777" w:rsidR="002E592E" w:rsidRDefault="002E592E" w:rsidP="002E592E">
      <w:pPr>
        <w:rPr>
          <w:lang w:val="en-IN"/>
        </w:rPr>
      </w:pPr>
    </w:p>
    <w:p w14:paraId="0542BE50" w14:textId="77777777" w:rsidR="002E592E" w:rsidRDefault="002E592E" w:rsidP="002E592E">
      <w:pPr>
        <w:rPr>
          <w:lang w:val="en-IN"/>
        </w:rPr>
      </w:pPr>
    </w:p>
    <w:p w14:paraId="4765181D" w14:textId="77777777" w:rsidR="002E592E" w:rsidRDefault="002E592E" w:rsidP="002E592E">
      <w:pPr>
        <w:rPr>
          <w:lang w:val="en-IN"/>
        </w:rPr>
      </w:pPr>
    </w:p>
    <w:p w14:paraId="186524F6" w14:textId="77777777" w:rsidR="002E592E" w:rsidRPr="002E592E" w:rsidRDefault="002E592E" w:rsidP="002E592E">
      <w:pPr>
        <w:rPr>
          <w:lang w:val="en-IN"/>
        </w:rPr>
      </w:pPr>
    </w:p>
    <w:p w14:paraId="0867FBC7" w14:textId="77777777"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Methodology / Planning of Work</w:t>
      </w:r>
    </w:p>
    <w:p w14:paraId="1832AF01" w14:textId="77777777" w:rsidR="002E592E" w:rsidRPr="002E592E" w:rsidRDefault="002E592E" w:rsidP="002E592E">
      <w:pPr>
        <w:numPr>
          <w:ilvl w:val="0"/>
          <w:numId w:val="16"/>
        </w:numPr>
        <w:rPr>
          <w:color w:val="auto"/>
          <w:lang w:val="en-IN"/>
        </w:rPr>
      </w:pPr>
      <w:r w:rsidRPr="002E592E">
        <w:rPr>
          <w:b/>
          <w:bCs/>
          <w:color w:val="auto"/>
          <w:lang w:val="en-IN"/>
        </w:rPr>
        <w:t>Data Collection:</w:t>
      </w:r>
    </w:p>
    <w:p w14:paraId="6B706532" w14:textId="77777777" w:rsidR="002E592E" w:rsidRPr="002E592E" w:rsidRDefault="002E592E" w:rsidP="002E592E">
      <w:pPr>
        <w:numPr>
          <w:ilvl w:val="1"/>
          <w:numId w:val="16"/>
        </w:numPr>
        <w:rPr>
          <w:color w:val="auto"/>
          <w:lang w:val="en-IN"/>
        </w:rPr>
      </w:pPr>
      <w:r w:rsidRPr="002E592E">
        <w:rPr>
          <w:color w:val="auto"/>
          <w:lang w:val="en-IN"/>
        </w:rPr>
        <w:t xml:space="preserve">Historical and real-time stock data via </w:t>
      </w:r>
      <w:r w:rsidRPr="002E592E">
        <w:rPr>
          <w:b/>
          <w:bCs/>
          <w:color w:val="auto"/>
          <w:lang w:val="en-IN"/>
        </w:rPr>
        <w:t>yfinance API</w:t>
      </w:r>
      <w:r w:rsidRPr="002E592E">
        <w:rPr>
          <w:color w:val="auto"/>
          <w:lang w:val="en-IN"/>
        </w:rPr>
        <w:t>.</w:t>
      </w:r>
    </w:p>
    <w:p w14:paraId="51E712F8" w14:textId="77777777" w:rsidR="002E592E" w:rsidRPr="002E592E" w:rsidRDefault="002E592E" w:rsidP="002E592E">
      <w:pPr>
        <w:numPr>
          <w:ilvl w:val="1"/>
          <w:numId w:val="16"/>
        </w:numPr>
        <w:rPr>
          <w:color w:val="auto"/>
          <w:lang w:val="en-IN"/>
        </w:rPr>
      </w:pPr>
      <w:r w:rsidRPr="002E592E">
        <w:rPr>
          <w:color w:val="auto"/>
          <w:lang w:val="en-IN"/>
        </w:rPr>
        <w:t>News headlines from financial news APIs for sentiment analysis.</w:t>
      </w:r>
    </w:p>
    <w:p w14:paraId="28CF8BD6" w14:textId="77777777" w:rsidR="002E592E" w:rsidRPr="002E592E" w:rsidRDefault="002E592E" w:rsidP="002E592E">
      <w:pPr>
        <w:numPr>
          <w:ilvl w:val="0"/>
          <w:numId w:val="16"/>
        </w:numPr>
        <w:rPr>
          <w:color w:val="auto"/>
          <w:lang w:val="en-IN"/>
        </w:rPr>
      </w:pPr>
      <w:r w:rsidRPr="002E592E">
        <w:rPr>
          <w:b/>
          <w:bCs/>
          <w:color w:val="auto"/>
          <w:lang w:val="en-IN"/>
        </w:rPr>
        <w:t>Preprocessing:</w:t>
      </w:r>
    </w:p>
    <w:p w14:paraId="3D345F1E" w14:textId="77777777" w:rsidR="002E592E" w:rsidRPr="002E592E" w:rsidRDefault="002E592E" w:rsidP="002E592E">
      <w:pPr>
        <w:numPr>
          <w:ilvl w:val="1"/>
          <w:numId w:val="16"/>
        </w:numPr>
        <w:rPr>
          <w:color w:val="auto"/>
          <w:lang w:val="en-IN"/>
        </w:rPr>
      </w:pPr>
      <w:r w:rsidRPr="002E592E">
        <w:rPr>
          <w:color w:val="auto"/>
          <w:lang w:val="en-IN"/>
        </w:rPr>
        <w:t>Cleaning missing data, calculating SMA20 and SMA50, generating features for models.</w:t>
      </w:r>
    </w:p>
    <w:p w14:paraId="1D31DB97" w14:textId="77777777" w:rsidR="002E592E" w:rsidRPr="002E592E" w:rsidRDefault="002E592E" w:rsidP="002E592E">
      <w:pPr>
        <w:numPr>
          <w:ilvl w:val="0"/>
          <w:numId w:val="16"/>
        </w:numPr>
        <w:rPr>
          <w:color w:val="auto"/>
          <w:lang w:val="en-IN"/>
        </w:rPr>
      </w:pPr>
      <w:r w:rsidRPr="002E592E">
        <w:rPr>
          <w:b/>
          <w:bCs/>
          <w:color w:val="auto"/>
          <w:lang w:val="en-IN"/>
        </w:rPr>
        <w:t>Model Development:</w:t>
      </w:r>
    </w:p>
    <w:p w14:paraId="1CC1F398" w14:textId="77777777" w:rsidR="002E592E" w:rsidRPr="002E592E" w:rsidRDefault="002E592E" w:rsidP="002E592E">
      <w:pPr>
        <w:numPr>
          <w:ilvl w:val="1"/>
          <w:numId w:val="16"/>
        </w:numPr>
        <w:rPr>
          <w:color w:val="auto"/>
          <w:lang w:val="en-IN"/>
        </w:rPr>
      </w:pPr>
      <w:r w:rsidRPr="002E592E">
        <w:rPr>
          <w:color w:val="auto"/>
          <w:lang w:val="en-IN"/>
        </w:rPr>
        <w:t>Implementing models like Random Forest, XGBoost, LSTM, ARIMA, Prophet, etc.</w:t>
      </w:r>
    </w:p>
    <w:p w14:paraId="57AAC97C" w14:textId="77777777" w:rsidR="002E592E" w:rsidRPr="002E592E" w:rsidRDefault="002E592E" w:rsidP="002E592E">
      <w:pPr>
        <w:numPr>
          <w:ilvl w:val="0"/>
          <w:numId w:val="16"/>
        </w:numPr>
        <w:rPr>
          <w:color w:val="auto"/>
          <w:lang w:val="en-IN"/>
        </w:rPr>
      </w:pPr>
      <w:r w:rsidRPr="002E592E">
        <w:rPr>
          <w:b/>
          <w:bCs/>
          <w:color w:val="auto"/>
          <w:lang w:val="en-IN"/>
        </w:rPr>
        <w:t>Sentiment Analysis:</w:t>
      </w:r>
    </w:p>
    <w:p w14:paraId="4E008DE3" w14:textId="77777777" w:rsidR="002E592E" w:rsidRPr="002E592E" w:rsidRDefault="002E592E" w:rsidP="002E592E">
      <w:pPr>
        <w:numPr>
          <w:ilvl w:val="1"/>
          <w:numId w:val="16"/>
        </w:numPr>
        <w:rPr>
          <w:color w:val="auto"/>
          <w:lang w:val="en-IN"/>
        </w:rPr>
      </w:pPr>
      <w:r w:rsidRPr="002E592E">
        <w:rPr>
          <w:color w:val="auto"/>
          <w:lang w:val="en-IN"/>
        </w:rPr>
        <w:t xml:space="preserve">Using </w:t>
      </w:r>
      <w:r w:rsidRPr="002E592E">
        <w:rPr>
          <w:b/>
          <w:bCs/>
          <w:color w:val="auto"/>
          <w:lang w:val="en-IN"/>
        </w:rPr>
        <w:t>TextBlob</w:t>
      </w:r>
      <w:r w:rsidRPr="002E592E">
        <w:rPr>
          <w:color w:val="auto"/>
          <w:lang w:val="en-IN"/>
        </w:rPr>
        <w:t xml:space="preserve"> and </w:t>
      </w:r>
      <w:r w:rsidRPr="002E592E">
        <w:rPr>
          <w:b/>
          <w:bCs/>
          <w:color w:val="auto"/>
          <w:lang w:val="en-IN"/>
        </w:rPr>
        <w:t>NLTK</w:t>
      </w:r>
      <w:r w:rsidRPr="002E592E">
        <w:rPr>
          <w:color w:val="auto"/>
          <w:lang w:val="en-IN"/>
        </w:rPr>
        <w:t xml:space="preserve"> to classify financial news sentiment as positive, negative, or neutral.</w:t>
      </w:r>
    </w:p>
    <w:p w14:paraId="06501044" w14:textId="77777777" w:rsidR="002E592E" w:rsidRPr="002E592E" w:rsidRDefault="002E592E" w:rsidP="002E592E">
      <w:pPr>
        <w:numPr>
          <w:ilvl w:val="0"/>
          <w:numId w:val="16"/>
        </w:numPr>
        <w:rPr>
          <w:color w:val="auto"/>
          <w:lang w:val="en-IN"/>
        </w:rPr>
      </w:pPr>
      <w:r w:rsidRPr="002E592E">
        <w:rPr>
          <w:b/>
          <w:bCs/>
          <w:color w:val="auto"/>
          <w:lang w:val="en-IN"/>
        </w:rPr>
        <w:t>Ensemble Prediction:</w:t>
      </w:r>
    </w:p>
    <w:p w14:paraId="488CA92A" w14:textId="77777777" w:rsidR="002E592E" w:rsidRPr="002E592E" w:rsidRDefault="002E592E" w:rsidP="002E592E">
      <w:pPr>
        <w:numPr>
          <w:ilvl w:val="1"/>
          <w:numId w:val="16"/>
        </w:numPr>
        <w:rPr>
          <w:color w:val="auto"/>
          <w:lang w:val="en-IN"/>
        </w:rPr>
      </w:pPr>
      <w:r w:rsidRPr="002E592E">
        <w:rPr>
          <w:color w:val="auto"/>
          <w:lang w:val="en-IN"/>
        </w:rPr>
        <w:t>Combining model predictions using weighted averaging to improve accuracy.</w:t>
      </w:r>
    </w:p>
    <w:p w14:paraId="57428D65" w14:textId="77777777" w:rsidR="002E592E" w:rsidRPr="002E592E" w:rsidRDefault="002E592E" w:rsidP="002E592E">
      <w:pPr>
        <w:numPr>
          <w:ilvl w:val="0"/>
          <w:numId w:val="16"/>
        </w:numPr>
        <w:rPr>
          <w:color w:val="auto"/>
          <w:lang w:val="en-IN"/>
        </w:rPr>
      </w:pPr>
      <w:r w:rsidRPr="002E592E">
        <w:rPr>
          <w:b/>
          <w:bCs/>
          <w:color w:val="auto"/>
          <w:lang w:val="en-IN"/>
        </w:rPr>
        <w:t>Risk Assessment &amp; Confidence Scoring:</w:t>
      </w:r>
    </w:p>
    <w:p w14:paraId="2F372D11" w14:textId="77777777" w:rsidR="002E592E" w:rsidRPr="002E592E" w:rsidRDefault="002E592E" w:rsidP="002E592E">
      <w:pPr>
        <w:numPr>
          <w:ilvl w:val="1"/>
          <w:numId w:val="16"/>
        </w:numPr>
        <w:rPr>
          <w:color w:val="auto"/>
          <w:lang w:val="en-IN"/>
        </w:rPr>
      </w:pPr>
      <w:r w:rsidRPr="002E592E">
        <w:rPr>
          <w:color w:val="auto"/>
          <w:lang w:val="en-IN"/>
        </w:rPr>
        <w:t>Calculating confidence scores based on model consensus and prediction variance.</w:t>
      </w:r>
    </w:p>
    <w:p w14:paraId="72C8A2B0" w14:textId="77777777" w:rsidR="002E592E" w:rsidRPr="002E592E" w:rsidRDefault="002E592E" w:rsidP="002E592E">
      <w:pPr>
        <w:numPr>
          <w:ilvl w:val="0"/>
          <w:numId w:val="16"/>
        </w:numPr>
        <w:rPr>
          <w:color w:val="auto"/>
          <w:lang w:val="en-IN"/>
        </w:rPr>
      </w:pPr>
      <w:r w:rsidRPr="002E592E">
        <w:rPr>
          <w:b/>
          <w:bCs/>
          <w:color w:val="auto"/>
          <w:lang w:val="en-IN"/>
        </w:rPr>
        <w:t>Dashboard Development:</w:t>
      </w:r>
    </w:p>
    <w:p w14:paraId="16163F03" w14:textId="77777777" w:rsidR="002E592E" w:rsidRPr="002E592E" w:rsidRDefault="002E592E" w:rsidP="002E592E">
      <w:pPr>
        <w:numPr>
          <w:ilvl w:val="1"/>
          <w:numId w:val="16"/>
        </w:numPr>
        <w:rPr>
          <w:color w:val="auto"/>
          <w:lang w:val="en-IN"/>
        </w:rPr>
      </w:pPr>
      <w:r w:rsidRPr="002E592E">
        <w:rPr>
          <w:color w:val="auto"/>
          <w:lang w:val="en-IN"/>
        </w:rPr>
        <w:t xml:space="preserve">Building an interactive web application using </w:t>
      </w:r>
      <w:r w:rsidRPr="002E592E">
        <w:rPr>
          <w:b/>
          <w:bCs/>
          <w:color w:val="auto"/>
          <w:lang w:val="en-IN"/>
        </w:rPr>
        <w:t>Streamlit</w:t>
      </w:r>
      <w:r w:rsidRPr="002E592E">
        <w:rPr>
          <w:color w:val="auto"/>
          <w:lang w:val="en-IN"/>
        </w:rPr>
        <w:t xml:space="preserve"> for users to visualize predictions, trends, and indicators.</w:t>
      </w:r>
    </w:p>
    <w:p w14:paraId="6E7C2057" w14:textId="77777777" w:rsidR="002E592E" w:rsidRPr="002E592E" w:rsidRDefault="002E592E" w:rsidP="002E592E">
      <w:pPr>
        <w:numPr>
          <w:ilvl w:val="0"/>
          <w:numId w:val="16"/>
        </w:numPr>
        <w:rPr>
          <w:color w:val="auto"/>
          <w:lang w:val="en-IN"/>
        </w:rPr>
      </w:pPr>
      <w:r w:rsidRPr="002E592E">
        <w:rPr>
          <w:b/>
          <w:bCs/>
          <w:color w:val="auto"/>
          <w:lang w:val="en-IN"/>
        </w:rPr>
        <w:t>Validation &amp; Testing:</w:t>
      </w:r>
    </w:p>
    <w:p w14:paraId="2AF1AA09" w14:textId="77777777" w:rsidR="002E592E" w:rsidRPr="002E592E" w:rsidRDefault="002E592E" w:rsidP="002E592E">
      <w:pPr>
        <w:numPr>
          <w:ilvl w:val="1"/>
          <w:numId w:val="16"/>
        </w:numPr>
        <w:rPr>
          <w:color w:val="auto"/>
          <w:lang w:val="en-IN"/>
        </w:rPr>
      </w:pPr>
      <w:r w:rsidRPr="002E592E">
        <w:rPr>
          <w:color w:val="auto"/>
          <w:lang w:val="en-IN"/>
        </w:rPr>
        <w:t>Backtesting predictions using historical data to assess success rate.</w:t>
      </w:r>
    </w:p>
    <w:p w14:paraId="1414DBA3" w14:textId="1CC0602D" w:rsidR="002E592E" w:rsidRPr="00FA54F5" w:rsidRDefault="002E592E" w:rsidP="002E592E">
      <w:pPr>
        <w:rPr>
          <w:color w:val="auto"/>
          <w:lang w:val="en-IN"/>
        </w:rPr>
      </w:pPr>
    </w:p>
    <w:p w14:paraId="10C23CBD" w14:textId="77777777" w:rsidR="002E592E" w:rsidRPr="00FA54F5" w:rsidRDefault="002E592E" w:rsidP="002E592E">
      <w:pPr>
        <w:rPr>
          <w:color w:val="auto"/>
          <w:lang w:val="en-IN"/>
        </w:rPr>
      </w:pPr>
    </w:p>
    <w:p w14:paraId="62319FD1" w14:textId="77777777" w:rsidR="002E592E" w:rsidRPr="00FA54F5" w:rsidRDefault="002E592E" w:rsidP="002E592E">
      <w:pPr>
        <w:rPr>
          <w:color w:val="auto"/>
          <w:lang w:val="en-IN"/>
        </w:rPr>
      </w:pPr>
    </w:p>
    <w:p w14:paraId="67D085C4" w14:textId="77777777" w:rsidR="002E592E" w:rsidRPr="002E592E" w:rsidRDefault="002E592E" w:rsidP="002E592E">
      <w:pPr>
        <w:rPr>
          <w:color w:val="auto"/>
          <w:lang w:val="en-IN"/>
        </w:rPr>
      </w:pPr>
    </w:p>
    <w:p w14:paraId="7F3AB0D0" w14:textId="77777777"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Facilities Required for Proposed Work</w:t>
      </w:r>
    </w:p>
    <w:p w14:paraId="099E0909" w14:textId="77777777" w:rsidR="002E592E" w:rsidRPr="002E592E" w:rsidRDefault="002E592E" w:rsidP="002E592E">
      <w:pPr>
        <w:rPr>
          <w:b/>
          <w:bCs/>
          <w:color w:val="auto"/>
          <w:lang w:val="en-IN"/>
        </w:rPr>
      </w:pPr>
      <w:r w:rsidRPr="002E592E">
        <w:rPr>
          <w:b/>
          <w:bCs/>
          <w:color w:val="auto"/>
          <w:lang w:val="en-IN"/>
        </w:rPr>
        <w:t>Software Requirements:</w:t>
      </w:r>
    </w:p>
    <w:p w14:paraId="0ECD6049" w14:textId="77777777" w:rsidR="002E592E" w:rsidRPr="002E592E" w:rsidRDefault="002E592E" w:rsidP="002E592E">
      <w:pPr>
        <w:numPr>
          <w:ilvl w:val="0"/>
          <w:numId w:val="17"/>
        </w:numPr>
        <w:rPr>
          <w:color w:val="auto"/>
          <w:lang w:val="en-IN"/>
        </w:rPr>
      </w:pPr>
      <w:r w:rsidRPr="002E592E">
        <w:rPr>
          <w:color w:val="auto"/>
          <w:lang w:val="en-IN"/>
        </w:rPr>
        <w:t>Python 3.x</w:t>
      </w:r>
    </w:p>
    <w:p w14:paraId="77F384F7" w14:textId="77777777" w:rsidR="002E592E" w:rsidRPr="002E592E" w:rsidRDefault="002E592E" w:rsidP="002E592E">
      <w:pPr>
        <w:numPr>
          <w:ilvl w:val="0"/>
          <w:numId w:val="17"/>
        </w:numPr>
        <w:rPr>
          <w:color w:val="auto"/>
          <w:lang w:val="en-IN"/>
        </w:rPr>
      </w:pPr>
      <w:r w:rsidRPr="002E592E">
        <w:rPr>
          <w:color w:val="auto"/>
          <w:lang w:val="en-IN"/>
        </w:rPr>
        <w:t>Streamlit</w:t>
      </w:r>
    </w:p>
    <w:p w14:paraId="5440FDA0" w14:textId="77777777" w:rsidR="002E592E" w:rsidRPr="002E592E" w:rsidRDefault="002E592E" w:rsidP="002E592E">
      <w:pPr>
        <w:numPr>
          <w:ilvl w:val="0"/>
          <w:numId w:val="17"/>
        </w:numPr>
        <w:rPr>
          <w:color w:val="auto"/>
          <w:lang w:val="en-IN"/>
        </w:rPr>
      </w:pPr>
      <w:r w:rsidRPr="002E592E">
        <w:rPr>
          <w:color w:val="auto"/>
          <w:lang w:val="en-IN"/>
        </w:rPr>
        <w:t>Scikit-learn</w:t>
      </w:r>
    </w:p>
    <w:p w14:paraId="5C4ED3BE" w14:textId="77777777" w:rsidR="002E592E" w:rsidRPr="002E592E" w:rsidRDefault="002E592E" w:rsidP="002E592E">
      <w:pPr>
        <w:numPr>
          <w:ilvl w:val="0"/>
          <w:numId w:val="17"/>
        </w:numPr>
        <w:rPr>
          <w:color w:val="auto"/>
          <w:lang w:val="en-IN"/>
        </w:rPr>
      </w:pPr>
      <w:r w:rsidRPr="002E592E">
        <w:rPr>
          <w:color w:val="auto"/>
          <w:lang w:val="en-IN"/>
        </w:rPr>
        <w:t>TensorFlow</w:t>
      </w:r>
    </w:p>
    <w:p w14:paraId="571DFA16" w14:textId="77777777" w:rsidR="002E592E" w:rsidRPr="002E592E" w:rsidRDefault="002E592E" w:rsidP="002E592E">
      <w:pPr>
        <w:numPr>
          <w:ilvl w:val="0"/>
          <w:numId w:val="17"/>
        </w:numPr>
        <w:rPr>
          <w:color w:val="auto"/>
          <w:lang w:val="en-IN"/>
        </w:rPr>
      </w:pPr>
      <w:r w:rsidRPr="002E592E">
        <w:rPr>
          <w:color w:val="auto"/>
          <w:lang w:val="en-IN"/>
        </w:rPr>
        <w:t>XGBoost</w:t>
      </w:r>
    </w:p>
    <w:p w14:paraId="34100492" w14:textId="77777777" w:rsidR="002E592E" w:rsidRPr="002E592E" w:rsidRDefault="002E592E" w:rsidP="002E592E">
      <w:pPr>
        <w:numPr>
          <w:ilvl w:val="0"/>
          <w:numId w:val="17"/>
        </w:numPr>
        <w:rPr>
          <w:color w:val="auto"/>
          <w:lang w:val="en-IN"/>
        </w:rPr>
      </w:pPr>
      <w:r w:rsidRPr="002E592E">
        <w:rPr>
          <w:color w:val="auto"/>
          <w:lang w:val="en-IN"/>
        </w:rPr>
        <w:t>statsmodels</w:t>
      </w:r>
    </w:p>
    <w:p w14:paraId="658C2210" w14:textId="77777777" w:rsidR="002E592E" w:rsidRPr="002E592E" w:rsidRDefault="002E592E" w:rsidP="002E592E">
      <w:pPr>
        <w:numPr>
          <w:ilvl w:val="0"/>
          <w:numId w:val="17"/>
        </w:numPr>
        <w:rPr>
          <w:color w:val="auto"/>
          <w:lang w:val="en-IN"/>
        </w:rPr>
      </w:pPr>
      <w:r w:rsidRPr="002E592E">
        <w:rPr>
          <w:color w:val="auto"/>
          <w:lang w:val="en-IN"/>
        </w:rPr>
        <w:t>Prophet</w:t>
      </w:r>
    </w:p>
    <w:p w14:paraId="4C03B586" w14:textId="77777777" w:rsidR="002E592E" w:rsidRPr="002E592E" w:rsidRDefault="002E592E" w:rsidP="002E592E">
      <w:pPr>
        <w:numPr>
          <w:ilvl w:val="0"/>
          <w:numId w:val="17"/>
        </w:numPr>
        <w:rPr>
          <w:color w:val="auto"/>
          <w:lang w:val="en-IN"/>
        </w:rPr>
      </w:pPr>
      <w:r w:rsidRPr="002E592E">
        <w:rPr>
          <w:color w:val="auto"/>
          <w:lang w:val="en-IN"/>
        </w:rPr>
        <w:t>yfinance</w:t>
      </w:r>
    </w:p>
    <w:p w14:paraId="4557BD3B" w14:textId="77777777" w:rsidR="002E592E" w:rsidRPr="002E592E" w:rsidRDefault="002E592E" w:rsidP="002E592E">
      <w:pPr>
        <w:numPr>
          <w:ilvl w:val="0"/>
          <w:numId w:val="17"/>
        </w:numPr>
        <w:rPr>
          <w:color w:val="auto"/>
          <w:lang w:val="en-IN"/>
        </w:rPr>
      </w:pPr>
      <w:r w:rsidRPr="002E592E">
        <w:rPr>
          <w:color w:val="auto"/>
          <w:lang w:val="en-IN"/>
        </w:rPr>
        <w:t>TextBlob</w:t>
      </w:r>
    </w:p>
    <w:p w14:paraId="52035B52" w14:textId="77777777" w:rsidR="002E592E" w:rsidRPr="002E592E" w:rsidRDefault="002E592E" w:rsidP="002E592E">
      <w:pPr>
        <w:numPr>
          <w:ilvl w:val="0"/>
          <w:numId w:val="17"/>
        </w:numPr>
        <w:rPr>
          <w:color w:val="auto"/>
          <w:lang w:val="en-IN"/>
        </w:rPr>
      </w:pPr>
      <w:r w:rsidRPr="002E592E">
        <w:rPr>
          <w:color w:val="auto"/>
          <w:lang w:val="en-IN"/>
        </w:rPr>
        <w:t>NLTK</w:t>
      </w:r>
    </w:p>
    <w:p w14:paraId="65D33F4A" w14:textId="77777777" w:rsidR="002E592E" w:rsidRPr="002E592E" w:rsidRDefault="002E592E" w:rsidP="002E592E">
      <w:pPr>
        <w:numPr>
          <w:ilvl w:val="0"/>
          <w:numId w:val="17"/>
        </w:numPr>
        <w:rPr>
          <w:color w:val="auto"/>
          <w:lang w:val="en-IN"/>
        </w:rPr>
      </w:pPr>
      <w:r w:rsidRPr="002E592E">
        <w:rPr>
          <w:color w:val="auto"/>
          <w:lang w:val="en-IN"/>
        </w:rPr>
        <w:t>Matplotlib / Plotly</w:t>
      </w:r>
    </w:p>
    <w:p w14:paraId="742FE64D" w14:textId="77777777" w:rsidR="002E592E" w:rsidRPr="002E592E" w:rsidRDefault="002E592E" w:rsidP="002E592E">
      <w:pPr>
        <w:rPr>
          <w:b/>
          <w:bCs/>
          <w:color w:val="auto"/>
          <w:lang w:val="en-IN"/>
        </w:rPr>
      </w:pPr>
      <w:r w:rsidRPr="002E592E">
        <w:rPr>
          <w:b/>
          <w:bCs/>
          <w:color w:val="auto"/>
          <w:lang w:val="en-IN"/>
        </w:rPr>
        <w:t>Hardware Requirements:</w:t>
      </w:r>
    </w:p>
    <w:p w14:paraId="6CA311CE" w14:textId="77777777" w:rsidR="002E592E" w:rsidRPr="002E592E" w:rsidRDefault="002E592E" w:rsidP="002E592E">
      <w:pPr>
        <w:numPr>
          <w:ilvl w:val="0"/>
          <w:numId w:val="18"/>
        </w:numPr>
        <w:rPr>
          <w:color w:val="auto"/>
          <w:lang w:val="en-IN"/>
        </w:rPr>
      </w:pPr>
      <w:r w:rsidRPr="002E592E">
        <w:rPr>
          <w:color w:val="auto"/>
          <w:lang w:val="en-IN"/>
        </w:rPr>
        <w:t xml:space="preserve">Computer system with minimum </w:t>
      </w:r>
      <w:r w:rsidRPr="002E592E">
        <w:rPr>
          <w:b/>
          <w:bCs/>
          <w:color w:val="auto"/>
          <w:lang w:val="en-IN"/>
        </w:rPr>
        <w:t>8GB RAM</w:t>
      </w:r>
      <w:r w:rsidRPr="002E592E">
        <w:rPr>
          <w:color w:val="auto"/>
          <w:lang w:val="en-IN"/>
        </w:rPr>
        <w:t xml:space="preserve">, </w:t>
      </w:r>
      <w:r w:rsidRPr="002E592E">
        <w:rPr>
          <w:b/>
          <w:bCs/>
          <w:color w:val="auto"/>
          <w:lang w:val="en-IN"/>
        </w:rPr>
        <w:t>i5/i7 Processor</w:t>
      </w:r>
    </w:p>
    <w:p w14:paraId="46EEF329" w14:textId="77777777" w:rsidR="002E592E" w:rsidRPr="002E592E" w:rsidRDefault="002E592E" w:rsidP="002E592E">
      <w:pPr>
        <w:numPr>
          <w:ilvl w:val="0"/>
          <w:numId w:val="18"/>
        </w:numPr>
        <w:rPr>
          <w:color w:val="auto"/>
          <w:lang w:val="en-IN"/>
        </w:rPr>
      </w:pPr>
      <w:r w:rsidRPr="002E592E">
        <w:rPr>
          <w:color w:val="auto"/>
          <w:lang w:val="en-IN"/>
        </w:rPr>
        <w:t>Optional: GPU-enabled system for faster LSTM training</w:t>
      </w:r>
    </w:p>
    <w:p w14:paraId="57F35851" w14:textId="77777777" w:rsidR="002E592E" w:rsidRPr="002E592E" w:rsidRDefault="002E592E" w:rsidP="002E592E">
      <w:pPr>
        <w:numPr>
          <w:ilvl w:val="0"/>
          <w:numId w:val="18"/>
        </w:numPr>
        <w:rPr>
          <w:color w:val="auto"/>
          <w:lang w:val="en-IN"/>
        </w:rPr>
      </w:pPr>
      <w:r w:rsidRPr="002E592E">
        <w:rPr>
          <w:color w:val="auto"/>
          <w:lang w:val="en-IN"/>
        </w:rPr>
        <w:t>Reliable internet connection for API integrations</w:t>
      </w:r>
    </w:p>
    <w:p w14:paraId="2D8FEEE6" w14:textId="52E00A09" w:rsidR="002E592E" w:rsidRPr="00FA54F5" w:rsidRDefault="002E592E" w:rsidP="002E592E">
      <w:pPr>
        <w:rPr>
          <w:color w:val="auto"/>
          <w:lang w:val="en-IN"/>
        </w:rPr>
      </w:pPr>
    </w:p>
    <w:p w14:paraId="7C8808A6" w14:textId="77777777" w:rsidR="002E592E" w:rsidRPr="00FA54F5" w:rsidRDefault="002E592E" w:rsidP="002E592E">
      <w:pPr>
        <w:rPr>
          <w:color w:val="auto"/>
          <w:lang w:val="en-IN"/>
        </w:rPr>
      </w:pPr>
    </w:p>
    <w:p w14:paraId="4160916D" w14:textId="77777777" w:rsidR="002E592E" w:rsidRPr="00FA54F5" w:rsidRDefault="002E592E" w:rsidP="002E592E">
      <w:pPr>
        <w:rPr>
          <w:color w:val="auto"/>
          <w:lang w:val="en-IN"/>
        </w:rPr>
      </w:pPr>
    </w:p>
    <w:p w14:paraId="176E336D" w14:textId="77777777" w:rsidR="002E592E" w:rsidRDefault="002E592E" w:rsidP="002E592E">
      <w:pPr>
        <w:rPr>
          <w:lang w:val="en-IN"/>
        </w:rPr>
      </w:pPr>
    </w:p>
    <w:p w14:paraId="11306550" w14:textId="77777777" w:rsidR="002E592E" w:rsidRDefault="002E592E" w:rsidP="002E592E">
      <w:pPr>
        <w:rPr>
          <w:lang w:val="en-IN"/>
        </w:rPr>
      </w:pPr>
    </w:p>
    <w:p w14:paraId="313FC303" w14:textId="77777777" w:rsidR="002E592E" w:rsidRDefault="002E592E" w:rsidP="002E592E">
      <w:pPr>
        <w:rPr>
          <w:lang w:val="en-IN"/>
        </w:rPr>
      </w:pPr>
    </w:p>
    <w:p w14:paraId="2428E991" w14:textId="77777777" w:rsidR="002E592E" w:rsidRDefault="002E592E" w:rsidP="002E592E">
      <w:pPr>
        <w:rPr>
          <w:lang w:val="en-IN"/>
        </w:rPr>
      </w:pPr>
    </w:p>
    <w:p w14:paraId="0861068A" w14:textId="77777777" w:rsidR="002E592E" w:rsidRDefault="002E592E" w:rsidP="002E592E">
      <w:pPr>
        <w:rPr>
          <w:lang w:val="en-IN"/>
        </w:rPr>
      </w:pPr>
    </w:p>
    <w:p w14:paraId="02C838B2" w14:textId="77777777" w:rsidR="002E592E" w:rsidRPr="002E592E" w:rsidRDefault="002E592E" w:rsidP="002E592E">
      <w:pPr>
        <w:rPr>
          <w:b/>
          <w:bCs/>
          <w:color w:val="007DEB" w:themeColor="background2" w:themeShade="80"/>
          <w:sz w:val="36"/>
          <w:szCs w:val="36"/>
          <w:lang w:val="en-IN"/>
        </w:rPr>
      </w:pPr>
      <w:r w:rsidRPr="002E592E">
        <w:rPr>
          <w:b/>
          <w:bCs/>
          <w:color w:val="007DEB" w:themeColor="background2" w:themeShade="80"/>
          <w:sz w:val="36"/>
          <w:szCs w:val="36"/>
          <w:lang w:val="en-IN"/>
        </w:rPr>
        <w:lastRenderedPageBreak/>
        <w:t>References</w:t>
      </w:r>
    </w:p>
    <w:p w14:paraId="5633C314" w14:textId="77777777" w:rsidR="002E592E" w:rsidRPr="002E592E" w:rsidRDefault="002E592E" w:rsidP="002E592E">
      <w:pPr>
        <w:numPr>
          <w:ilvl w:val="0"/>
          <w:numId w:val="19"/>
        </w:numPr>
        <w:rPr>
          <w:color w:val="auto"/>
          <w:lang w:val="en-IN"/>
        </w:rPr>
      </w:pPr>
      <w:r w:rsidRPr="002E592E">
        <w:rPr>
          <w:color w:val="auto"/>
          <w:lang w:val="en-IN"/>
        </w:rPr>
        <w:t xml:space="preserve">Hyndman, R.J., &amp; Athanasopoulos, G. (2018). </w:t>
      </w:r>
      <w:r w:rsidRPr="002E592E">
        <w:rPr>
          <w:i/>
          <w:iCs/>
          <w:color w:val="auto"/>
          <w:lang w:val="en-IN"/>
        </w:rPr>
        <w:t>Forecasting: Principles and Practice</w:t>
      </w:r>
      <w:r w:rsidRPr="002E592E">
        <w:rPr>
          <w:color w:val="auto"/>
          <w:lang w:val="en-IN"/>
        </w:rPr>
        <w:t>.</w:t>
      </w:r>
    </w:p>
    <w:p w14:paraId="1ACFBBE0" w14:textId="77777777" w:rsidR="002E592E" w:rsidRPr="002E592E" w:rsidRDefault="002E592E" w:rsidP="002E592E">
      <w:pPr>
        <w:numPr>
          <w:ilvl w:val="0"/>
          <w:numId w:val="19"/>
        </w:numPr>
        <w:rPr>
          <w:color w:val="auto"/>
          <w:lang w:val="en-IN"/>
        </w:rPr>
      </w:pPr>
      <w:r w:rsidRPr="002E592E">
        <w:rPr>
          <w:color w:val="auto"/>
          <w:lang w:val="en-IN"/>
        </w:rPr>
        <w:t xml:space="preserve">Chollet, F. (2021). </w:t>
      </w:r>
      <w:r w:rsidRPr="002E592E">
        <w:rPr>
          <w:i/>
          <w:iCs/>
          <w:color w:val="auto"/>
          <w:lang w:val="en-IN"/>
        </w:rPr>
        <w:t>Deep Learning with Python</w:t>
      </w:r>
      <w:r w:rsidRPr="002E592E">
        <w:rPr>
          <w:color w:val="auto"/>
          <w:lang w:val="en-IN"/>
        </w:rPr>
        <w:t>.</w:t>
      </w:r>
    </w:p>
    <w:p w14:paraId="2E67302E" w14:textId="77777777" w:rsidR="002E592E" w:rsidRPr="002E592E" w:rsidRDefault="002E592E" w:rsidP="002E592E">
      <w:pPr>
        <w:numPr>
          <w:ilvl w:val="0"/>
          <w:numId w:val="19"/>
        </w:numPr>
        <w:rPr>
          <w:color w:val="auto"/>
          <w:lang w:val="en-IN"/>
        </w:rPr>
      </w:pPr>
      <w:r w:rsidRPr="002E592E">
        <w:rPr>
          <w:color w:val="auto"/>
          <w:lang w:val="en-IN"/>
        </w:rPr>
        <w:t xml:space="preserve">Brownlee, J. (2020). </w:t>
      </w:r>
      <w:r w:rsidRPr="002E592E">
        <w:rPr>
          <w:i/>
          <w:iCs/>
          <w:color w:val="auto"/>
          <w:lang w:val="en-IN"/>
        </w:rPr>
        <w:t>Machine Learning Mastery with Python</w:t>
      </w:r>
      <w:r w:rsidRPr="002E592E">
        <w:rPr>
          <w:color w:val="auto"/>
          <w:lang w:val="en-IN"/>
        </w:rPr>
        <w:t>.</w:t>
      </w:r>
    </w:p>
    <w:p w14:paraId="47B02A34" w14:textId="77777777" w:rsidR="002E592E" w:rsidRPr="002E592E" w:rsidRDefault="002E592E" w:rsidP="002E592E">
      <w:pPr>
        <w:numPr>
          <w:ilvl w:val="0"/>
          <w:numId w:val="19"/>
        </w:numPr>
        <w:rPr>
          <w:color w:val="auto"/>
          <w:lang w:val="en-IN"/>
        </w:rPr>
      </w:pPr>
      <w:r w:rsidRPr="002E592E">
        <w:rPr>
          <w:color w:val="auto"/>
          <w:lang w:val="en-IN"/>
        </w:rPr>
        <w:t xml:space="preserve">Zhang, L., &amp; Hu, Y. (2020). “Stock market prediction using multi-source data and machine learning,” </w:t>
      </w:r>
      <w:r w:rsidRPr="002E592E">
        <w:rPr>
          <w:i/>
          <w:iCs/>
          <w:color w:val="auto"/>
          <w:lang w:val="en-IN"/>
        </w:rPr>
        <w:t>IEEE Access</w:t>
      </w:r>
      <w:r w:rsidRPr="002E592E">
        <w:rPr>
          <w:color w:val="auto"/>
          <w:lang w:val="en-IN"/>
        </w:rPr>
        <w:t>.</w:t>
      </w:r>
    </w:p>
    <w:p w14:paraId="4C4FF065" w14:textId="77777777" w:rsidR="002E592E" w:rsidRPr="002E592E" w:rsidRDefault="002E592E" w:rsidP="002E592E">
      <w:pPr>
        <w:numPr>
          <w:ilvl w:val="0"/>
          <w:numId w:val="19"/>
        </w:numPr>
        <w:rPr>
          <w:color w:val="auto"/>
          <w:lang w:val="en-IN"/>
        </w:rPr>
      </w:pPr>
      <w:r w:rsidRPr="002E592E">
        <w:rPr>
          <w:color w:val="auto"/>
          <w:lang w:val="en-IN"/>
        </w:rPr>
        <w:t xml:space="preserve">Facebook Research. (2017). </w:t>
      </w:r>
      <w:r w:rsidRPr="002E592E">
        <w:rPr>
          <w:i/>
          <w:iCs/>
          <w:color w:val="auto"/>
          <w:lang w:val="en-IN"/>
        </w:rPr>
        <w:t>Prophet: Forecasting at Scale</w:t>
      </w:r>
      <w:r w:rsidRPr="002E592E">
        <w:rPr>
          <w:color w:val="auto"/>
          <w:lang w:val="en-IN"/>
        </w:rPr>
        <w:t>.</w:t>
      </w:r>
    </w:p>
    <w:p w14:paraId="31C634EC" w14:textId="77777777" w:rsidR="002E592E" w:rsidRPr="002E592E" w:rsidRDefault="002E592E" w:rsidP="002E592E">
      <w:pPr>
        <w:numPr>
          <w:ilvl w:val="0"/>
          <w:numId w:val="19"/>
        </w:numPr>
        <w:rPr>
          <w:color w:val="auto"/>
          <w:lang w:val="en-IN"/>
        </w:rPr>
      </w:pPr>
      <w:r w:rsidRPr="002E592E">
        <w:rPr>
          <w:color w:val="auto"/>
          <w:lang w:val="en-IN"/>
        </w:rPr>
        <w:t xml:space="preserve">Scikit-learn Documentation. (2024). </w:t>
      </w:r>
      <w:r w:rsidRPr="002E592E">
        <w:rPr>
          <w:i/>
          <w:iCs/>
          <w:color w:val="auto"/>
          <w:lang w:val="en-IN"/>
        </w:rPr>
        <w:t>Machine Learning in Python</w:t>
      </w:r>
      <w:r w:rsidRPr="002E592E">
        <w:rPr>
          <w:color w:val="auto"/>
          <w:lang w:val="en-IN"/>
        </w:rPr>
        <w:t>.</w:t>
      </w:r>
    </w:p>
    <w:p w14:paraId="1BE92099" w14:textId="77777777" w:rsidR="002E592E" w:rsidRPr="002E592E" w:rsidRDefault="002E592E" w:rsidP="002E592E">
      <w:pPr>
        <w:numPr>
          <w:ilvl w:val="0"/>
          <w:numId w:val="19"/>
        </w:numPr>
        <w:rPr>
          <w:color w:val="auto"/>
          <w:lang w:val="en-IN"/>
        </w:rPr>
      </w:pPr>
      <w:r w:rsidRPr="002E592E">
        <w:rPr>
          <w:color w:val="auto"/>
          <w:lang w:val="en-IN"/>
        </w:rPr>
        <w:t xml:space="preserve">TextBlob Documentation. (2024). </w:t>
      </w:r>
      <w:r w:rsidRPr="002E592E">
        <w:rPr>
          <w:i/>
          <w:iCs/>
          <w:color w:val="auto"/>
          <w:lang w:val="en-IN"/>
        </w:rPr>
        <w:t>Simplified Text Processing in Python</w:t>
      </w:r>
      <w:r w:rsidRPr="002E592E">
        <w:rPr>
          <w:color w:val="auto"/>
          <w:lang w:val="en-IN"/>
        </w:rPr>
        <w:t>.</w:t>
      </w:r>
    </w:p>
    <w:p w14:paraId="59943F68" w14:textId="77777777" w:rsidR="002E592E" w:rsidRPr="002E592E" w:rsidRDefault="002E592E" w:rsidP="002E592E">
      <w:pPr>
        <w:numPr>
          <w:ilvl w:val="0"/>
          <w:numId w:val="19"/>
        </w:numPr>
        <w:rPr>
          <w:color w:val="auto"/>
          <w:lang w:val="en-IN"/>
        </w:rPr>
      </w:pPr>
      <w:r w:rsidRPr="002E592E">
        <w:rPr>
          <w:color w:val="auto"/>
          <w:lang w:val="en-IN"/>
        </w:rPr>
        <w:t xml:space="preserve">yfinance Documentation. (2024). </w:t>
      </w:r>
      <w:r w:rsidRPr="002E592E">
        <w:rPr>
          <w:i/>
          <w:iCs/>
          <w:color w:val="auto"/>
          <w:lang w:val="en-IN"/>
        </w:rPr>
        <w:t>Financial Data for Python</w:t>
      </w:r>
      <w:r w:rsidRPr="002E592E">
        <w:rPr>
          <w:color w:val="auto"/>
          <w:lang w:val="en-IN"/>
        </w:rPr>
        <w:t>.</w:t>
      </w:r>
    </w:p>
    <w:p w14:paraId="1B517952" w14:textId="77777777" w:rsidR="002E592E" w:rsidRPr="002E592E" w:rsidRDefault="002E592E" w:rsidP="002E592E">
      <w:pPr>
        <w:rPr>
          <w:lang w:val="en-IN"/>
        </w:rPr>
      </w:pPr>
    </w:p>
    <w:sectPr w:rsidR="002E592E" w:rsidRPr="002E592E">
      <w:footerReference w:type="default" r:id="rId1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F1EA6" w14:textId="77777777" w:rsidR="002E4508" w:rsidRDefault="002E4508" w:rsidP="00C6554A">
      <w:pPr>
        <w:spacing w:before="0" w:after="0" w:line="240" w:lineRule="auto"/>
      </w:pPr>
      <w:r>
        <w:separator/>
      </w:r>
    </w:p>
  </w:endnote>
  <w:endnote w:type="continuationSeparator" w:id="0">
    <w:p w14:paraId="765B1FD3" w14:textId="77777777" w:rsidR="002E4508" w:rsidRDefault="002E450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A3AC4" w14:textId="77777777" w:rsidR="009C679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FCF95" w14:textId="77777777" w:rsidR="002E4508" w:rsidRDefault="002E4508" w:rsidP="00C6554A">
      <w:pPr>
        <w:spacing w:before="0" w:after="0" w:line="240" w:lineRule="auto"/>
      </w:pPr>
      <w:r>
        <w:separator/>
      </w:r>
    </w:p>
  </w:footnote>
  <w:footnote w:type="continuationSeparator" w:id="0">
    <w:p w14:paraId="17797A7A" w14:textId="77777777" w:rsidR="002E4508" w:rsidRDefault="002E450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7B4D15"/>
    <w:multiLevelType w:val="multilevel"/>
    <w:tmpl w:val="EC08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373155"/>
    <w:multiLevelType w:val="multilevel"/>
    <w:tmpl w:val="A7E6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F6F2D"/>
    <w:multiLevelType w:val="multilevel"/>
    <w:tmpl w:val="9F50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5846B9"/>
    <w:multiLevelType w:val="multilevel"/>
    <w:tmpl w:val="CB32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F3E77"/>
    <w:multiLevelType w:val="multilevel"/>
    <w:tmpl w:val="2790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A009E"/>
    <w:multiLevelType w:val="multilevel"/>
    <w:tmpl w:val="A89E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ED0548"/>
    <w:multiLevelType w:val="multilevel"/>
    <w:tmpl w:val="B69C3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33400"/>
    <w:multiLevelType w:val="multilevel"/>
    <w:tmpl w:val="4F90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673832">
    <w:abstractNumId w:val="9"/>
  </w:num>
  <w:num w:numId="2" w16cid:durableId="440956972">
    <w:abstractNumId w:val="8"/>
  </w:num>
  <w:num w:numId="3" w16cid:durableId="922571023">
    <w:abstractNumId w:val="8"/>
  </w:num>
  <w:num w:numId="4" w16cid:durableId="10377954">
    <w:abstractNumId w:val="9"/>
  </w:num>
  <w:num w:numId="5" w16cid:durableId="926622423">
    <w:abstractNumId w:val="18"/>
  </w:num>
  <w:num w:numId="6" w16cid:durableId="769160590">
    <w:abstractNumId w:val="10"/>
  </w:num>
  <w:num w:numId="7" w16cid:durableId="1635283391">
    <w:abstractNumId w:val="12"/>
  </w:num>
  <w:num w:numId="8" w16cid:durableId="599608875">
    <w:abstractNumId w:val="7"/>
  </w:num>
  <w:num w:numId="9" w16cid:durableId="1116289106">
    <w:abstractNumId w:val="6"/>
  </w:num>
  <w:num w:numId="10" w16cid:durableId="1911578332">
    <w:abstractNumId w:val="5"/>
  </w:num>
  <w:num w:numId="11" w16cid:durableId="1947879750">
    <w:abstractNumId w:val="4"/>
  </w:num>
  <w:num w:numId="12" w16cid:durableId="1447508914">
    <w:abstractNumId w:val="3"/>
  </w:num>
  <w:num w:numId="13" w16cid:durableId="511340199">
    <w:abstractNumId w:val="2"/>
  </w:num>
  <w:num w:numId="14" w16cid:durableId="935746326">
    <w:abstractNumId w:val="1"/>
  </w:num>
  <w:num w:numId="15" w16cid:durableId="1880703024">
    <w:abstractNumId w:val="0"/>
  </w:num>
  <w:num w:numId="16" w16cid:durableId="1716126142">
    <w:abstractNumId w:val="14"/>
  </w:num>
  <w:num w:numId="17" w16cid:durableId="1194080413">
    <w:abstractNumId w:val="11"/>
  </w:num>
  <w:num w:numId="18" w16cid:durableId="2087610251">
    <w:abstractNumId w:val="13"/>
  </w:num>
  <w:num w:numId="19" w16cid:durableId="205069540">
    <w:abstractNumId w:val="17"/>
  </w:num>
  <w:num w:numId="20" w16cid:durableId="1568688781">
    <w:abstractNumId w:val="15"/>
  </w:num>
  <w:num w:numId="21" w16cid:durableId="484469893">
    <w:abstractNumId w:val="16"/>
  </w:num>
  <w:num w:numId="22" w16cid:durableId="536548432">
    <w:abstractNumId w:val="19"/>
  </w:num>
  <w:num w:numId="23" w16cid:durableId="20843738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1E2"/>
    <w:rsid w:val="000333B9"/>
    <w:rsid w:val="00067CEC"/>
    <w:rsid w:val="00091342"/>
    <w:rsid w:val="000B43D2"/>
    <w:rsid w:val="000F0689"/>
    <w:rsid w:val="00117FDA"/>
    <w:rsid w:val="00162D21"/>
    <w:rsid w:val="001B74D0"/>
    <w:rsid w:val="001C61E2"/>
    <w:rsid w:val="00210ADF"/>
    <w:rsid w:val="002554CD"/>
    <w:rsid w:val="00277D4E"/>
    <w:rsid w:val="00293B83"/>
    <w:rsid w:val="002A506E"/>
    <w:rsid w:val="002B4294"/>
    <w:rsid w:val="002E4508"/>
    <w:rsid w:val="002E592E"/>
    <w:rsid w:val="00333D0D"/>
    <w:rsid w:val="00374E4B"/>
    <w:rsid w:val="00434B41"/>
    <w:rsid w:val="004C049F"/>
    <w:rsid w:val="005000E2"/>
    <w:rsid w:val="00512A51"/>
    <w:rsid w:val="005717E2"/>
    <w:rsid w:val="005A3386"/>
    <w:rsid w:val="006A3CE7"/>
    <w:rsid w:val="00794C84"/>
    <w:rsid w:val="009321ED"/>
    <w:rsid w:val="009C6799"/>
    <w:rsid w:val="00A72186"/>
    <w:rsid w:val="00A908CA"/>
    <w:rsid w:val="00AE0A09"/>
    <w:rsid w:val="00C6554A"/>
    <w:rsid w:val="00C803AC"/>
    <w:rsid w:val="00D40334"/>
    <w:rsid w:val="00D51A93"/>
    <w:rsid w:val="00EA3196"/>
    <w:rsid w:val="00EB30F7"/>
    <w:rsid w:val="00ED6F1E"/>
    <w:rsid w:val="00ED7C44"/>
    <w:rsid w:val="00F27F3B"/>
    <w:rsid w:val="00FA54F5"/>
    <w:rsid w:val="00FE3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D23F"/>
  <w15:chartTrackingRefBased/>
  <w15:docId w15:val="{E31BE834-6593-4FAE-889E-DC5380C7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1C6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399358">
      <w:bodyDiv w:val="1"/>
      <w:marLeft w:val="0"/>
      <w:marRight w:val="0"/>
      <w:marTop w:val="0"/>
      <w:marBottom w:val="0"/>
      <w:divBdr>
        <w:top w:val="none" w:sz="0" w:space="0" w:color="auto"/>
        <w:left w:val="none" w:sz="0" w:space="0" w:color="auto"/>
        <w:bottom w:val="none" w:sz="0" w:space="0" w:color="auto"/>
        <w:right w:val="none" w:sz="0" w:space="0" w:color="auto"/>
      </w:divBdr>
    </w:div>
    <w:div w:id="544561558">
      <w:bodyDiv w:val="1"/>
      <w:marLeft w:val="0"/>
      <w:marRight w:val="0"/>
      <w:marTop w:val="0"/>
      <w:marBottom w:val="0"/>
      <w:divBdr>
        <w:top w:val="none" w:sz="0" w:space="0" w:color="auto"/>
        <w:left w:val="none" w:sz="0" w:space="0" w:color="auto"/>
        <w:bottom w:val="none" w:sz="0" w:space="0" w:color="auto"/>
        <w:right w:val="none" w:sz="0" w:space="0" w:color="auto"/>
      </w:divBdr>
      <w:divsChild>
        <w:div w:id="968123496">
          <w:marLeft w:val="0"/>
          <w:marRight w:val="0"/>
          <w:marTop w:val="0"/>
          <w:marBottom w:val="0"/>
          <w:divBdr>
            <w:top w:val="none" w:sz="0" w:space="0" w:color="auto"/>
            <w:left w:val="none" w:sz="0" w:space="0" w:color="auto"/>
            <w:bottom w:val="none" w:sz="0" w:space="0" w:color="auto"/>
            <w:right w:val="none" w:sz="0" w:space="0" w:color="auto"/>
          </w:divBdr>
        </w:div>
      </w:divsChild>
    </w:div>
    <w:div w:id="947388707">
      <w:bodyDiv w:val="1"/>
      <w:marLeft w:val="0"/>
      <w:marRight w:val="0"/>
      <w:marTop w:val="0"/>
      <w:marBottom w:val="0"/>
      <w:divBdr>
        <w:top w:val="none" w:sz="0" w:space="0" w:color="auto"/>
        <w:left w:val="none" w:sz="0" w:space="0" w:color="auto"/>
        <w:bottom w:val="none" w:sz="0" w:space="0" w:color="auto"/>
        <w:right w:val="none" w:sz="0" w:space="0" w:color="auto"/>
      </w:divBdr>
    </w:div>
    <w:div w:id="1004624394">
      <w:bodyDiv w:val="1"/>
      <w:marLeft w:val="0"/>
      <w:marRight w:val="0"/>
      <w:marTop w:val="0"/>
      <w:marBottom w:val="0"/>
      <w:divBdr>
        <w:top w:val="none" w:sz="0" w:space="0" w:color="auto"/>
        <w:left w:val="none" w:sz="0" w:space="0" w:color="auto"/>
        <w:bottom w:val="none" w:sz="0" w:space="0" w:color="auto"/>
        <w:right w:val="none" w:sz="0" w:space="0" w:color="auto"/>
      </w:divBdr>
    </w:div>
    <w:div w:id="1750693640">
      <w:bodyDiv w:val="1"/>
      <w:marLeft w:val="0"/>
      <w:marRight w:val="0"/>
      <w:marTop w:val="0"/>
      <w:marBottom w:val="0"/>
      <w:divBdr>
        <w:top w:val="none" w:sz="0" w:space="0" w:color="auto"/>
        <w:left w:val="none" w:sz="0" w:space="0" w:color="auto"/>
        <w:bottom w:val="none" w:sz="0" w:space="0" w:color="auto"/>
        <w:right w:val="none" w:sz="0" w:space="0" w:color="auto"/>
      </w:divBdr>
    </w:div>
    <w:div w:id="1774669515">
      <w:bodyDiv w:val="1"/>
      <w:marLeft w:val="0"/>
      <w:marRight w:val="0"/>
      <w:marTop w:val="0"/>
      <w:marBottom w:val="0"/>
      <w:divBdr>
        <w:top w:val="none" w:sz="0" w:space="0" w:color="auto"/>
        <w:left w:val="none" w:sz="0" w:space="0" w:color="auto"/>
        <w:bottom w:val="none" w:sz="0" w:space="0" w:color="auto"/>
        <w:right w:val="none" w:sz="0" w:space="0" w:color="auto"/>
      </w:divBdr>
    </w:div>
    <w:div w:id="1850172225">
      <w:bodyDiv w:val="1"/>
      <w:marLeft w:val="0"/>
      <w:marRight w:val="0"/>
      <w:marTop w:val="0"/>
      <w:marBottom w:val="0"/>
      <w:divBdr>
        <w:top w:val="none" w:sz="0" w:space="0" w:color="auto"/>
        <w:left w:val="none" w:sz="0" w:space="0" w:color="auto"/>
        <w:bottom w:val="none" w:sz="0" w:space="0" w:color="auto"/>
        <w:right w:val="none" w:sz="0" w:space="0" w:color="auto"/>
      </w:divBdr>
    </w:div>
    <w:div w:id="1855028734">
      <w:bodyDiv w:val="1"/>
      <w:marLeft w:val="0"/>
      <w:marRight w:val="0"/>
      <w:marTop w:val="0"/>
      <w:marBottom w:val="0"/>
      <w:divBdr>
        <w:top w:val="none" w:sz="0" w:space="0" w:color="auto"/>
        <w:left w:val="none" w:sz="0" w:space="0" w:color="auto"/>
        <w:bottom w:val="none" w:sz="0" w:space="0" w:color="auto"/>
        <w:right w:val="none" w:sz="0" w:space="0" w:color="auto"/>
      </w:divBdr>
      <w:divsChild>
        <w:div w:id="413667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ndsandcolours.com/subjects/travel/stocks-in-latin-america-what-you-need-to-know-4774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C23F1E1D-1335-4DAC-91DC-3C42A5CCE6C4%7d\%7b89C666BC-8FA1-4AB0-AFA7-E0794D69FCD2%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3580642EBB34925B30311002AEC4C87"/>
        <w:category>
          <w:name w:val="General"/>
          <w:gallery w:val="placeholder"/>
        </w:category>
        <w:types>
          <w:type w:val="bbPlcHdr"/>
        </w:types>
        <w:behaviors>
          <w:behavior w:val="content"/>
        </w:behaviors>
        <w:guid w:val="{3DE37EAD-9F95-4529-826B-D068494918B8}"/>
      </w:docPartPr>
      <w:docPartBody>
        <w:p w:rsidR="0059470B" w:rsidRDefault="0014442B">
          <w:pPr>
            <w:pStyle w:val="93580642EBB34925B30311002AEC4C87"/>
          </w:pPr>
          <w: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9400976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62A"/>
    <w:rsid w:val="0014442B"/>
    <w:rsid w:val="00210ADF"/>
    <w:rsid w:val="002A506E"/>
    <w:rsid w:val="00374E4B"/>
    <w:rsid w:val="003947BE"/>
    <w:rsid w:val="0059470B"/>
    <w:rsid w:val="006E7796"/>
    <w:rsid w:val="0087562A"/>
    <w:rsid w:val="00C80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580642EBB34925B30311002AEC4C87">
    <w:name w:val="93580642EBB34925B30311002AEC4C87"/>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kern w:val="0"/>
      <w:sz w:val="22"/>
      <w:szCs w:val="22"/>
      <w:lang w:val="en-U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{89C666BC-8FA1-4AB0-AFA7-E0794D69FCD2}tf02835058_win32</Template>
  <TotalTime>70</TotalTime>
  <Pages>11</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purnamita swain</cp:lastModifiedBy>
  <cp:revision>20</cp:revision>
  <dcterms:created xsi:type="dcterms:W3CDTF">2025-03-24T13:28:00Z</dcterms:created>
  <dcterms:modified xsi:type="dcterms:W3CDTF">2025-03-27T05:39:00Z</dcterms:modified>
</cp:coreProperties>
</file>